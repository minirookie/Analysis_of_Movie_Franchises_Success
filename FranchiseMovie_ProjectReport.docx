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15AFA" w14:textId="77777777" w:rsidR="00EF079C" w:rsidRPr="00902F23" w:rsidRDefault="00EF079C" w:rsidP="00EF079C">
      <w:pPr>
        <w:pStyle w:val="Title"/>
        <w:rPr>
          <w:rFonts w:ascii="Arial" w:hAnsi="Arial" w:cs="Arial"/>
        </w:rPr>
      </w:pPr>
      <w:r w:rsidRPr="00902F23">
        <w:rPr>
          <w:rFonts w:ascii="Arial" w:hAnsi="Arial" w:cs="Arial"/>
        </w:rPr>
        <w:t>What Makes a Box Office Hit?</w:t>
      </w:r>
    </w:p>
    <w:p w14:paraId="065C2654" w14:textId="3829DA16" w:rsidR="00EF079C" w:rsidRPr="00902F23" w:rsidRDefault="00EF079C" w:rsidP="00EF079C">
      <w:pPr>
        <w:pStyle w:val="Author"/>
        <w:rPr>
          <w:rFonts w:ascii="Arial" w:hAnsi="Arial" w:cs="Arial"/>
        </w:rPr>
      </w:pPr>
      <w:r w:rsidRPr="00902F23">
        <w:rPr>
          <w:rFonts w:ascii="Arial" w:hAnsi="Arial" w:cs="Arial"/>
        </w:rPr>
        <w:t xml:space="preserve">Shanshan Yu </w:t>
      </w:r>
    </w:p>
    <w:p w14:paraId="18372196" w14:textId="77777777" w:rsidR="00EF079C" w:rsidRPr="00902F23" w:rsidRDefault="00EF079C" w:rsidP="00EF079C">
      <w:pPr>
        <w:jc w:val="center"/>
        <w:rPr>
          <w:rFonts w:ascii="Arial" w:hAnsi="Arial" w:cs="Arial"/>
        </w:rPr>
      </w:pPr>
      <w:r>
        <w:rPr>
          <w:rFonts w:ascii="Arial" w:hAnsi="Arial" w:cs="Arial"/>
          <w:noProof/>
          <w:lang w:eastAsia="zh-CN"/>
        </w:rPr>
        <w:drawing>
          <wp:inline distT="0" distB="0" distL="0" distR="0" wp14:anchorId="2827D7F6" wp14:editId="1B94CD6A">
            <wp:extent cx="6071870" cy="4554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8">
                      <a:extLst>
                        <a:ext uri="{28A0092B-C50C-407E-A947-70E740481C1C}">
                          <a14:useLocalDpi xmlns:a14="http://schemas.microsoft.com/office/drawing/2010/main" val="0"/>
                        </a:ext>
                      </a:extLst>
                    </a:blip>
                    <a:stretch>
                      <a:fillRect/>
                    </a:stretch>
                  </pic:blipFill>
                  <pic:spPr>
                    <a:xfrm>
                      <a:off x="0" y="0"/>
                      <a:ext cx="6071870" cy="4554220"/>
                    </a:xfrm>
                    <a:prstGeom prst="rect">
                      <a:avLst/>
                    </a:prstGeom>
                  </pic:spPr>
                </pic:pic>
              </a:graphicData>
            </a:graphic>
          </wp:inline>
        </w:drawing>
      </w:r>
    </w:p>
    <w:p w14:paraId="16102C65" w14:textId="77777777" w:rsidR="00EF079C" w:rsidRPr="00902F23" w:rsidRDefault="00EF079C" w:rsidP="00EF079C">
      <w:pPr>
        <w:rPr>
          <w:rFonts w:ascii="Arial" w:hAnsi="Arial" w:cs="Arial"/>
        </w:rPr>
      </w:pPr>
    </w:p>
    <w:p w14:paraId="0583DB50" w14:textId="77777777" w:rsidR="00EF079C" w:rsidRPr="00902F23" w:rsidRDefault="00EF079C" w:rsidP="00EF079C">
      <w:pPr>
        <w:rPr>
          <w:rFonts w:ascii="Arial" w:hAnsi="Arial" w:cs="Arial"/>
        </w:rPr>
      </w:pPr>
    </w:p>
    <w:p w14:paraId="2E813D84" w14:textId="77777777" w:rsidR="00EF079C" w:rsidRPr="00902F23" w:rsidRDefault="00EF079C" w:rsidP="00EF079C">
      <w:pPr>
        <w:rPr>
          <w:rFonts w:ascii="Arial" w:hAnsi="Arial" w:cs="Arial"/>
        </w:rPr>
      </w:pPr>
    </w:p>
    <w:p w14:paraId="2F21C64C" w14:textId="77777777" w:rsidR="00EF079C" w:rsidRPr="00902F23" w:rsidRDefault="00EF079C" w:rsidP="00EF079C">
      <w:pPr>
        <w:rPr>
          <w:rFonts w:ascii="Arial" w:hAnsi="Arial" w:cs="Arial"/>
        </w:rPr>
      </w:pPr>
    </w:p>
    <w:p w14:paraId="0BB2FD67" w14:textId="77777777" w:rsidR="00EF079C" w:rsidRPr="00902F23" w:rsidRDefault="00EF079C" w:rsidP="00EF079C">
      <w:pPr>
        <w:rPr>
          <w:rFonts w:ascii="Arial" w:hAnsi="Arial" w:cs="Arial"/>
        </w:rPr>
      </w:pPr>
    </w:p>
    <w:p w14:paraId="579DF9FB" w14:textId="77777777" w:rsidR="00EF079C" w:rsidRPr="00902F23" w:rsidRDefault="00EF079C" w:rsidP="00EF079C">
      <w:pPr>
        <w:rPr>
          <w:rFonts w:ascii="Arial" w:hAnsi="Arial" w:cs="Arial"/>
        </w:rPr>
      </w:pPr>
    </w:p>
    <w:p w14:paraId="478A8A75" w14:textId="77777777" w:rsidR="00EF079C" w:rsidRPr="00902F23" w:rsidRDefault="00EF079C" w:rsidP="00EF079C">
      <w:pPr>
        <w:pStyle w:val="Heading1"/>
        <w:rPr>
          <w:rFonts w:ascii="Arial" w:hAnsi="Arial" w:cs="Arial"/>
        </w:rPr>
      </w:pPr>
      <w:bookmarkStart w:id="0" w:name="_Toc500605004"/>
      <w:r w:rsidRPr="00902F23">
        <w:rPr>
          <w:rFonts w:ascii="Arial" w:hAnsi="Arial" w:cs="Arial"/>
        </w:rPr>
        <w:t>Preliminary Hypotheses</w:t>
      </w:r>
      <w:bookmarkEnd w:id="0"/>
    </w:p>
    <w:p w14:paraId="28EE79DB" w14:textId="77777777" w:rsidR="00EF079C" w:rsidRPr="00902F23" w:rsidRDefault="00EF079C" w:rsidP="00EF079C">
      <w:pPr>
        <w:ind w:firstLine="720"/>
        <w:rPr>
          <w:rFonts w:ascii="Arial" w:hAnsi="Arial" w:cs="Arial"/>
        </w:rPr>
      </w:pPr>
      <w:r w:rsidRPr="00902F23">
        <w:rPr>
          <w:rFonts w:ascii="Arial" w:hAnsi="Arial" w:cs="Arial"/>
        </w:rPr>
        <w:t xml:space="preserve">The movie industry is a major business – in 2016, the global box office revenue was measured at about $38 billion dollars (Fuller). As a result, more and more studios are producing movies faster than they have in the past. Often, these movies are remakes or sequels to prior movies. Today’s moviegoer has more choices than ever before. Sometimes crowds flock to see </w:t>
      </w:r>
      <w:proofErr w:type="gramStart"/>
      <w:r w:rsidRPr="00902F23">
        <w:rPr>
          <w:rFonts w:ascii="Arial" w:hAnsi="Arial" w:cs="Arial"/>
        </w:rPr>
        <w:t>particular movies</w:t>
      </w:r>
      <w:proofErr w:type="gramEnd"/>
      <w:r w:rsidRPr="00902F23">
        <w:rPr>
          <w:rFonts w:ascii="Arial" w:hAnsi="Arial" w:cs="Arial"/>
        </w:rPr>
        <w:t>, with crowds lining up outside theaters to watch them:</w:t>
      </w:r>
    </w:p>
    <w:p w14:paraId="5FC587BF" w14:textId="77777777" w:rsidR="00EF079C" w:rsidRPr="00902F23" w:rsidRDefault="00EF079C" w:rsidP="00EF079C">
      <w:pPr>
        <w:rPr>
          <w:rFonts w:ascii="Arial" w:hAnsi="Arial" w:cs="Arial"/>
        </w:rPr>
      </w:pPr>
      <w:r w:rsidRPr="00902F23">
        <w:rPr>
          <w:rFonts w:ascii="Arial" w:hAnsi="Arial" w:cs="Arial"/>
          <w:noProof/>
          <w:lang w:eastAsia="zh-CN"/>
        </w:rPr>
        <w:drawing>
          <wp:inline distT="0" distB="0" distL="0" distR="0" wp14:anchorId="36991534" wp14:editId="29CF407D">
            <wp:extent cx="5258435" cy="29580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wars-graumans-1536x864-47667410438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9212" cy="2964139"/>
                    </a:xfrm>
                    <a:prstGeom prst="rect">
                      <a:avLst/>
                    </a:prstGeom>
                  </pic:spPr>
                </pic:pic>
              </a:graphicData>
            </a:graphic>
          </wp:inline>
        </w:drawing>
      </w:r>
      <w:r w:rsidRPr="00902F23">
        <w:rPr>
          <w:rFonts w:ascii="Arial" w:hAnsi="Arial" w:cs="Arial"/>
        </w:rPr>
        <w:t xml:space="preserve"> </w:t>
      </w:r>
    </w:p>
    <w:p w14:paraId="37F58547" w14:textId="77777777" w:rsidR="00EF079C" w:rsidRPr="00902F23" w:rsidRDefault="00EF079C" w:rsidP="00EF079C">
      <w:pPr>
        <w:rPr>
          <w:rFonts w:ascii="Arial" w:hAnsi="Arial" w:cs="Arial"/>
          <w:i/>
          <w:iCs/>
          <w:sz w:val="18"/>
          <w:szCs w:val="18"/>
        </w:rPr>
      </w:pPr>
      <w:r w:rsidRPr="00902F23">
        <w:rPr>
          <w:rFonts w:ascii="Arial" w:hAnsi="Arial" w:cs="Arial"/>
          <w:i/>
          <w:iCs/>
          <w:sz w:val="18"/>
          <w:szCs w:val="18"/>
        </w:rPr>
        <w:t xml:space="preserve">Source: </w:t>
      </w:r>
      <w:hyperlink r:id="rId10">
        <w:r w:rsidRPr="00902F23">
          <w:rPr>
            <w:rStyle w:val="Hyperlink"/>
            <w:rFonts w:ascii="Arial" w:hAnsi="Arial" w:cs="Arial"/>
            <w:i/>
            <w:iCs/>
            <w:sz w:val="18"/>
            <w:szCs w:val="18"/>
          </w:rPr>
          <w:t>http://starwarsblog.starwars.com/wp-content/uploads/2015/10/star-wars-graumans-1536x864-476674104388.jpg</w:t>
        </w:r>
      </w:hyperlink>
    </w:p>
    <w:p w14:paraId="6106B4EE" w14:textId="2F0CBCFD" w:rsidR="00EF079C" w:rsidRDefault="00EF079C" w:rsidP="00EF079C">
      <w:pPr>
        <w:ind w:firstLine="420"/>
        <w:rPr>
          <w:rFonts w:ascii="Arial" w:hAnsi="Arial" w:cs="Arial"/>
        </w:rPr>
      </w:pPr>
      <w:r w:rsidRPr="00902F23">
        <w:rPr>
          <w:rFonts w:ascii="Arial" w:hAnsi="Arial" w:cs="Arial"/>
        </w:rPr>
        <w:t>Other movies end up being flops, in which the studios who produced them either lose money, or don’t make enough to cover the costs associated with their production. We wonder, is there a way to predict whether a movie will be a hit and bust the box office, or will it flounder and flop?</w:t>
      </w:r>
    </w:p>
    <w:p w14:paraId="43809412" w14:textId="77777777" w:rsidR="00EF079C" w:rsidRPr="00902F23" w:rsidRDefault="00EF079C" w:rsidP="00EF079C">
      <w:pPr>
        <w:pStyle w:val="Heading1"/>
        <w:rPr>
          <w:rFonts w:ascii="Arial" w:hAnsi="Arial" w:cs="Arial"/>
        </w:rPr>
      </w:pPr>
      <w:bookmarkStart w:id="1" w:name="_Toc500605005"/>
      <w:r w:rsidRPr="00902F23">
        <w:rPr>
          <w:rFonts w:ascii="Arial" w:hAnsi="Arial" w:cs="Arial"/>
        </w:rPr>
        <w:t>Problem Statement</w:t>
      </w:r>
      <w:bookmarkEnd w:id="1"/>
    </w:p>
    <w:p w14:paraId="36BD6117" w14:textId="77777777" w:rsidR="00EF079C" w:rsidRPr="00902F23" w:rsidRDefault="00EF079C" w:rsidP="00EF079C">
      <w:pPr>
        <w:ind w:firstLine="720"/>
        <w:rPr>
          <w:rFonts w:ascii="Arial" w:hAnsi="Arial" w:cs="Arial"/>
        </w:rPr>
      </w:pPr>
      <w:r w:rsidRPr="00902F23">
        <w:rPr>
          <w:rFonts w:ascii="Arial" w:hAnsi="Arial" w:cs="Arial"/>
        </w:rPr>
        <w:t>With the average budget of a major Hollywood film being $100 million or more (Mueller), production companies would benefit greatly from being able to determine if a movie will be a box office success or not before investing in that movie. Group C aims to test and quantify through predictive analysis if, given certain information pertaining to a film, if we can predict how successful it will be in terms of revenue created, as well as if it a critical hit.</w:t>
      </w:r>
    </w:p>
    <w:p w14:paraId="1A426E13" w14:textId="77777777" w:rsidR="00EF079C" w:rsidRPr="00902F23" w:rsidRDefault="00EF079C" w:rsidP="00EF079C">
      <w:pPr>
        <w:pStyle w:val="Heading1"/>
        <w:rPr>
          <w:rFonts w:ascii="Arial" w:hAnsi="Arial" w:cs="Arial"/>
        </w:rPr>
      </w:pPr>
      <w:bookmarkStart w:id="2" w:name="_Toc500605006"/>
      <w:r w:rsidRPr="00902F23">
        <w:rPr>
          <w:rFonts w:ascii="Arial" w:hAnsi="Arial" w:cs="Arial"/>
        </w:rPr>
        <w:t>Data Source and Description</w:t>
      </w:r>
      <w:bookmarkEnd w:id="2"/>
    </w:p>
    <w:p w14:paraId="018583A8" w14:textId="77777777" w:rsidR="00EF079C" w:rsidRPr="00902F23" w:rsidRDefault="00EF079C" w:rsidP="00EF079C">
      <w:pPr>
        <w:ind w:firstLine="720"/>
        <w:rPr>
          <w:rFonts w:ascii="Arial" w:hAnsi="Arial" w:cs="Arial"/>
        </w:rPr>
      </w:pPr>
      <w:r w:rsidRPr="00902F23">
        <w:rPr>
          <w:rFonts w:ascii="Arial" w:hAnsi="Arial" w:cs="Arial"/>
        </w:rPr>
        <w:t xml:space="preserve">The data source Group C will be using comes from </w:t>
      </w:r>
      <w:proofErr w:type="gramStart"/>
      <w:r w:rsidRPr="00902F23">
        <w:rPr>
          <w:rFonts w:ascii="Arial" w:hAnsi="Arial" w:cs="Arial"/>
        </w:rPr>
        <w:t>Kaggle, and</w:t>
      </w:r>
      <w:proofErr w:type="gramEnd"/>
      <w:r w:rsidRPr="00902F23">
        <w:rPr>
          <w:rFonts w:ascii="Arial" w:hAnsi="Arial" w:cs="Arial"/>
        </w:rPr>
        <w:t xml:space="preserve"> includes data on over 5,000 movies. Included in this data set is a wide variety of fields, including genre, actor/actress names and Facebook likes, director name and Facebook likes, budget, IMDb scores, and many more. All in all, there are 28 variables in the original data set. Movies included in the data set range all the way </w:t>
      </w:r>
      <w:proofErr w:type="gramStart"/>
      <w:r w:rsidRPr="00902F23">
        <w:rPr>
          <w:rFonts w:ascii="Arial" w:hAnsi="Arial" w:cs="Arial"/>
        </w:rPr>
        <w:t>from recent releases,</w:t>
      </w:r>
      <w:proofErr w:type="gramEnd"/>
      <w:r w:rsidRPr="00902F23">
        <w:rPr>
          <w:rFonts w:ascii="Arial" w:hAnsi="Arial" w:cs="Arial"/>
        </w:rPr>
        <w:t xml:space="preserve"> to movies over one hundred years old. This data set is not limited to just American movies: movies from 66 countries are included.</w:t>
      </w:r>
    </w:p>
    <w:p w14:paraId="7A1872B5" w14:textId="77777777" w:rsidR="00EF079C" w:rsidRPr="00902F23" w:rsidRDefault="00EF079C" w:rsidP="00EF079C">
      <w:pPr>
        <w:ind w:firstLine="720"/>
        <w:rPr>
          <w:rFonts w:ascii="Arial" w:hAnsi="Arial" w:cs="Arial"/>
        </w:rPr>
      </w:pPr>
      <w:r w:rsidRPr="00902F23">
        <w:rPr>
          <w:rFonts w:ascii="Arial" w:hAnsi="Arial" w:cs="Arial"/>
        </w:rPr>
        <w:t>In addition to the Kaggle data set, Group C also plans to use web scraping techniques to quantify social media sentiment from sites like Twitter. Additional data about the movies may be downloaded or scraped from websites such as FilmSite.org, The-Numbers.com, or FilmJabber.com.</w:t>
      </w:r>
    </w:p>
    <w:p w14:paraId="16F5902E" w14:textId="77777777" w:rsidR="00EF079C" w:rsidRPr="00902F23" w:rsidRDefault="00EF079C" w:rsidP="00EF079C">
      <w:pPr>
        <w:pStyle w:val="Heading1"/>
        <w:rPr>
          <w:rFonts w:ascii="Arial" w:hAnsi="Arial" w:cs="Arial"/>
        </w:rPr>
      </w:pPr>
      <w:bookmarkStart w:id="3" w:name="_Toc500605007"/>
      <w:r w:rsidRPr="00902F23">
        <w:rPr>
          <w:rFonts w:ascii="Arial" w:hAnsi="Arial" w:cs="Arial"/>
        </w:rPr>
        <w:t>Data Preprocessing Steps</w:t>
      </w:r>
      <w:bookmarkEnd w:id="3"/>
    </w:p>
    <w:p w14:paraId="65A8EE7B" w14:textId="77777777" w:rsidR="00EF079C" w:rsidRDefault="00EF079C" w:rsidP="00EF079C">
      <w:pPr>
        <w:ind w:firstLine="720"/>
        <w:rPr>
          <w:rFonts w:ascii="Arial" w:hAnsi="Arial" w:cs="Arial"/>
        </w:rPr>
      </w:pPr>
      <w:proofErr w:type="gramStart"/>
      <w:r w:rsidRPr="00902F23">
        <w:rPr>
          <w:rFonts w:ascii="Arial" w:hAnsi="Arial" w:cs="Arial"/>
        </w:rPr>
        <w:t>Due to the fact that</w:t>
      </w:r>
      <w:proofErr w:type="gramEnd"/>
      <w:r w:rsidRPr="00902F23">
        <w:rPr>
          <w:rFonts w:ascii="Arial" w:hAnsi="Arial" w:cs="Arial"/>
        </w:rPr>
        <w:t xml:space="preserve"> our main data set came from Kaggle, it is relatively clean: major preprocessing is not necessary with this data set. However, some preprocessing is necessary to ensure our analyses do not return unwanted results. </w:t>
      </w:r>
    </w:p>
    <w:p w14:paraId="1CD1C040" w14:textId="77777777" w:rsidR="00EF079C" w:rsidRPr="00902F23" w:rsidRDefault="00EF079C" w:rsidP="00EF079C">
      <w:pPr>
        <w:ind w:firstLine="720"/>
        <w:rPr>
          <w:rFonts w:ascii="Arial" w:hAnsi="Arial" w:cs="Arial"/>
        </w:rPr>
      </w:pPr>
      <w:r>
        <w:rPr>
          <w:rFonts w:ascii="Arial" w:hAnsi="Arial" w:cs="Arial"/>
        </w:rPr>
        <w:t xml:space="preserve">One key preprocessing is to eliminate null value in the analysis.  </w:t>
      </w:r>
      <w:r w:rsidRPr="00902F23">
        <w:rPr>
          <w:rFonts w:ascii="Arial" w:hAnsi="Arial" w:cs="Arial"/>
        </w:rPr>
        <w:t xml:space="preserve">For example, some records are missing key fields such as director name or budget. Records missing crucial fields such as these must be excluded from our data set before beginning our analysis. Also, some movie titles, director names, and actor names contain characters that are not included in the standard English dictionary, which can cause problems. </w:t>
      </w:r>
      <w:proofErr w:type="gramStart"/>
      <w:r w:rsidRPr="00902F23">
        <w:rPr>
          <w:rFonts w:ascii="Arial" w:hAnsi="Arial" w:cs="Arial"/>
        </w:rPr>
        <w:t>For the purpose of</w:t>
      </w:r>
      <w:proofErr w:type="gramEnd"/>
      <w:r w:rsidRPr="00902F23">
        <w:rPr>
          <w:rFonts w:ascii="Arial" w:hAnsi="Arial" w:cs="Arial"/>
        </w:rPr>
        <w:t xml:space="preserve"> our analyses, we dropped any alpha characters not included in the standard English alphabet.</w:t>
      </w:r>
      <w:r>
        <w:rPr>
          <w:rFonts w:ascii="Arial" w:hAnsi="Arial" w:cs="Arial"/>
        </w:rPr>
        <w:t xml:space="preserve">  Another important preprocessing is to correct wrong numeric records which are mainly found in the budget and gross profit data. Because some foreign movies are documented in the foreign currency and the data does not indicate the currency types.  One good example of this is the famous Japanese movie “Godzilla 2000”.  The budget of the movie appears to be way much higher than its </w:t>
      </w:r>
      <w:proofErr w:type="gramStart"/>
      <w:r>
        <w:rPr>
          <w:rFonts w:ascii="Arial" w:hAnsi="Arial" w:cs="Arial"/>
        </w:rPr>
        <w:t>peers, because</w:t>
      </w:r>
      <w:proofErr w:type="gramEnd"/>
      <w:r>
        <w:rPr>
          <w:rFonts w:ascii="Arial" w:hAnsi="Arial" w:cs="Arial"/>
        </w:rPr>
        <w:t xml:space="preserve"> the data is documented in Japanese Yen, a currency of an exchange rate over 100 yen: 1 dollar during the period of movie production. </w:t>
      </w:r>
    </w:p>
    <w:p w14:paraId="35C90961" w14:textId="77777777" w:rsidR="00EF079C" w:rsidRPr="00902F23" w:rsidRDefault="00EF079C" w:rsidP="00EF079C">
      <w:pPr>
        <w:ind w:firstLine="720"/>
        <w:rPr>
          <w:rFonts w:ascii="Arial" w:hAnsi="Arial" w:cs="Arial"/>
        </w:rPr>
      </w:pPr>
      <w:r>
        <w:rPr>
          <w:rFonts w:ascii="Arial" w:hAnsi="Arial" w:cs="Arial"/>
        </w:rPr>
        <w:t>A secondary data</w:t>
      </w:r>
      <w:r w:rsidRPr="00902F23">
        <w:rPr>
          <w:rFonts w:ascii="Arial" w:hAnsi="Arial" w:cs="Arial"/>
        </w:rPr>
        <w:t xml:space="preserve">set we brought in had to do with movie franchises, as our original data set did not contain any data </w:t>
      </w:r>
      <w:r>
        <w:rPr>
          <w:rFonts w:ascii="Arial" w:hAnsi="Arial" w:cs="Arial"/>
        </w:rPr>
        <w:t>on franchises. In this data</w:t>
      </w:r>
      <w:r w:rsidRPr="00902F23">
        <w:rPr>
          <w:rFonts w:ascii="Arial" w:hAnsi="Arial" w:cs="Arial"/>
        </w:rPr>
        <w:t>set, we removed any records without gross revenue numbers or release years. Additionally, we stripped non-alphanumeric characters from movie titles, as well as cleaned up blank spaces at the beginning and end of the titles.</w:t>
      </w:r>
      <w:r>
        <w:rPr>
          <w:rFonts w:ascii="Arial" w:hAnsi="Arial" w:cs="Arial"/>
        </w:rPr>
        <w:t xml:space="preserve"> Furthermore, we releveled the categorical variables for linear regression modeling. </w:t>
      </w:r>
    </w:p>
    <w:p w14:paraId="199226BF" w14:textId="34E92059" w:rsidR="00A0621C" w:rsidRPr="00EF079C" w:rsidRDefault="016D04D5" w:rsidP="001D5339">
      <w:pPr>
        <w:pStyle w:val="Heading2"/>
        <w:rPr>
          <w:rFonts w:ascii="Arial" w:hAnsi="Arial" w:cs="Arial"/>
          <w:szCs w:val="36"/>
        </w:rPr>
      </w:pPr>
      <w:bookmarkStart w:id="4" w:name="_Toc500605011"/>
      <w:r w:rsidRPr="00EF079C">
        <w:rPr>
          <w:rFonts w:ascii="Arial" w:hAnsi="Arial" w:cs="Arial"/>
          <w:szCs w:val="36"/>
        </w:rPr>
        <w:t xml:space="preserve">Hypothesis: Movie Franchises </w:t>
      </w:r>
      <w:proofErr w:type="gramStart"/>
      <w:r w:rsidRPr="00EF079C">
        <w:rPr>
          <w:rFonts w:ascii="Arial" w:hAnsi="Arial" w:cs="Arial"/>
          <w:szCs w:val="36"/>
        </w:rPr>
        <w:t>are</w:t>
      </w:r>
      <w:proofErr w:type="gramEnd"/>
      <w:r w:rsidRPr="00EF079C">
        <w:rPr>
          <w:rFonts w:ascii="Arial" w:hAnsi="Arial" w:cs="Arial"/>
          <w:szCs w:val="36"/>
        </w:rPr>
        <w:t xml:space="preserve"> the Rising Box Office Stars</w:t>
      </w:r>
      <w:bookmarkEnd w:id="4"/>
    </w:p>
    <w:p w14:paraId="550C35D7" w14:textId="1E9495F7" w:rsidR="00013734" w:rsidRPr="00EF079C" w:rsidRDefault="016D04D5" w:rsidP="001D5339">
      <w:pPr>
        <w:spacing w:line="240" w:lineRule="auto"/>
        <w:ind w:firstLine="720"/>
        <w:rPr>
          <w:rFonts w:ascii="Arial" w:hAnsi="Arial" w:cs="Arial"/>
        </w:rPr>
      </w:pPr>
      <w:proofErr w:type="gramStart"/>
      <w:r w:rsidRPr="00EF079C">
        <w:rPr>
          <w:rFonts w:ascii="Arial" w:hAnsi="Arial" w:cs="Arial"/>
        </w:rPr>
        <w:t>In order to</w:t>
      </w:r>
      <w:proofErr w:type="gramEnd"/>
      <w:r w:rsidRPr="00EF079C">
        <w:rPr>
          <w:rFonts w:ascii="Arial" w:hAnsi="Arial" w:cs="Arial"/>
        </w:rPr>
        <w:t xml:space="preserve"> test this hypothesis, we needed to bring in an additional data set – in this case, movie franchise data. After preprocessing this data to remove records missing important data, we then attempted to normalize gross revenue figures by accounting for inflation. To do this, </w:t>
      </w:r>
      <w:r w:rsidR="00013734" w:rsidRPr="00EF079C">
        <w:rPr>
          <w:rFonts w:ascii="Arial" w:hAnsi="Arial" w:cs="Arial"/>
        </w:rPr>
        <w:t xml:space="preserve">we </w:t>
      </w:r>
      <w:r w:rsidR="00E21B8C" w:rsidRPr="00EF079C">
        <w:rPr>
          <w:rFonts w:ascii="Arial" w:hAnsi="Arial" w:cs="Arial"/>
        </w:rPr>
        <w:t xml:space="preserve">first </w:t>
      </w:r>
      <w:r w:rsidR="00013734" w:rsidRPr="00EF079C">
        <w:rPr>
          <w:rFonts w:ascii="Arial" w:hAnsi="Arial" w:cs="Arial"/>
        </w:rPr>
        <w:t xml:space="preserve">scrapped </w:t>
      </w:r>
      <w:r w:rsidR="00484E0C" w:rsidRPr="00EF079C">
        <w:rPr>
          <w:rFonts w:ascii="Arial" w:hAnsi="Arial" w:cs="Arial"/>
        </w:rPr>
        <w:t xml:space="preserve">the historical consumer price index ((CPI-U)) Data, which provides </w:t>
      </w:r>
      <w:r w:rsidR="002939B0" w:rsidRPr="00EF079C">
        <w:rPr>
          <w:rFonts w:ascii="Arial" w:hAnsi="Arial" w:cs="Arial"/>
        </w:rPr>
        <w:t>a</w:t>
      </w:r>
      <w:r w:rsidR="006A2A2B" w:rsidRPr="00EF079C">
        <w:rPr>
          <w:rFonts w:ascii="Arial" w:hAnsi="Arial" w:cs="Arial"/>
        </w:rPr>
        <w:t xml:space="preserve"> year-to-year inflation </w:t>
      </w:r>
      <w:r w:rsidR="002939B0" w:rsidRPr="00EF079C">
        <w:rPr>
          <w:rFonts w:ascii="Arial" w:hAnsi="Arial" w:cs="Arial"/>
        </w:rPr>
        <w:t xml:space="preserve">reference </w:t>
      </w:r>
      <w:r w:rsidR="007C001B" w:rsidRPr="00EF079C">
        <w:rPr>
          <w:rFonts w:ascii="Arial" w:hAnsi="Arial" w:cs="Arial"/>
        </w:rPr>
        <w:t xml:space="preserve">of the past 100 years. </w:t>
      </w:r>
      <w:r w:rsidR="0008462F" w:rsidRPr="00EF079C">
        <w:rPr>
          <w:rFonts w:ascii="Arial" w:hAnsi="Arial" w:cs="Arial"/>
        </w:rPr>
        <w:t>With these detailed and accurate reference</w:t>
      </w:r>
      <w:r w:rsidR="000F5498" w:rsidRPr="00EF079C">
        <w:rPr>
          <w:rFonts w:ascii="Arial" w:hAnsi="Arial" w:cs="Arial"/>
        </w:rPr>
        <w:t>s</w:t>
      </w:r>
      <w:r w:rsidR="0008462F" w:rsidRPr="00EF079C">
        <w:rPr>
          <w:rFonts w:ascii="Arial" w:hAnsi="Arial" w:cs="Arial"/>
        </w:rPr>
        <w:t xml:space="preserve">, we scaled all the gross profit value of the past to the value that they would be worth in the most recent year 2016. </w:t>
      </w:r>
      <w:r w:rsidR="006A2A2B" w:rsidRPr="00EF079C">
        <w:rPr>
          <w:rFonts w:ascii="Arial" w:hAnsi="Arial" w:cs="Arial"/>
        </w:rPr>
        <w:t xml:space="preserve"> </w:t>
      </w:r>
    </w:p>
    <w:p w14:paraId="322E0CBD" w14:textId="2EF56570" w:rsidR="004A762D" w:rsidRPr="00EF079C" w:rsidRDefault="0008462F" w:rsidP="001D5339">
      <w:pPr>
        <w:spacing w:line="240" w:lineRule="auto"/>
        <w:ind w:firstLine="720"/>
        <w:rPr>
          <w:rFonts w:ascii="Arial" w:hAnsi="Arial" w:cs="Arial"/>
        </w:rPr>
      </w:pPr>
      <w:r w:rsidRPr="00EF079C">
        <w:rPr>
          <w:rFonts w:ascii="Arial" w:hAnsi="Arial" w:cs="Arial"/>
        </w:rPr>
        <w:t xml:space="preserve"> </w:t>
      </w:r>
      <w:r w:rsidR="016D04D5" w:rsidRPr="00EF079C">
        <w:rPr>
          <w:rFonts w:ascii="Arial" w:hAnsi="Arial" w:cs="Arial"/>
        </w:rPr>
        <w:t xml:space="preserve"> By accounting for inflation, we </w:t>
      </w:r>
      <w:r w:rsidR="00A5792E" w:rsidRPr="00EF079C">
        <w:rPr>
          <w:rFonts w:ascii="Arial" w:hAnsi="Arial" w:cs="Arial"/>
        </w:rPr>
        <w:t xml:space="preserve">were </w:t>
      </w:r>
      <w:r w:rsidR="016D04D5" w:rsidRPr="00EF079C">
        <w:rPr>
          <w:rFonts w:ascii="Arial" w:hAnsi="Arial" w:cs="Arial"/>
        </w:rPr>
        <w:t xml:space="preserve">able to </w:t>
      </w:r>
      <w:proofErr w:type="gramStart"/>
      <w:r w:rsidR="016D04D5" w:rsidRPr="00EF079C">
        <w:rPr>
          <w:rFonts w:ascii="Arial" w:hAnsi="Arial" w:cs="Arial"/>
        </w:rPr>
        <w:t>more accurately determine which films</w:t>
      </w:r>
      <w:proofErr w:type="gramEnd"/>
      <w:r w:rsidR="016D04D5" w:rsidRPr="00EF079C">
        <w:rPr>
          <w:rFonts w:ascii="Arial" w:hAnsi="Arial" w:cs="Arial"/>
        </w:rPr>
        <w:t xml:space="preserve"> were the biggest successes relative to all others. After </w:t>
      </w:r>
      <w:r w:rsidR="0071627A" w:rsidRPr="00EF079C">
        <w:rPr>
          <w:rFonts w:ascii="Arial" w:hAnsi="Arial" w:cs="Arial"/>
        </w:rPr>
        <w:t>adjusting</w:t>
      </w:r>
      <w:r w:rsidR="016D04D5" w:rsidRPr="00EF079C">
        <w:rPr>
          <w:rFonts w:ascii="Arial" w:hAnsi="Arial" w:cs="Arial"/>
        </w:rPr>
        <w:t xml:space="preserve"> revenues </w:t>
      </w:r>
      <w:r w:rsidR="008262F3" w:rsidRPr="00EF079C">
        <w:rPr>
          <w:rFonts w:ascii="Arial" w:hAnsi="Arial" w:cs="Arial"/>
        </w:rPr>
        <w:t>with</w:t>
      </w:r>
      <w:r w:rsidR="016D04D5" w:rsidRPr="00EF079C">
        <w:rPr>
          <w:rFonts w:ascii="Arial" w:hAnsi="Arial" w:cs="Arial"/>
        </w:rPr>
        <w:t xml:space="preserve"> inflation, we then compared the revenue of franchise mov</w:t>
      </w:r>
      <w:r w:rsidR="00BD3CE2" w:rsidRPr="00EF079C">
        <w:rPr>
          <w:rFonts w:ascii="Arial" w:hAnsi="Arial" w:cs="Arial"/>
        </w:rPr>
        <w:t xml:space="preserve">ies versus non-franchise movies and total number of movies in both categories. </w:t>
      </w:r>
      <w:r w:rsidR="016D04D5" w:rsidRPr="00EF079C">
        <w:rPr>
          <w:rFonts w:ascii="Arial" w:hAnsi="Arial" w:cs="Arial"/>
        </w:rPr>
        <w:t xml:space="preserve"> To visualize this comparison</w:t>
      </w:r>
      <w:r w:rsidR="00164FC3" w:rsidRPr="00EF079C">
        <w:rPr>
          <w:rFonts w:ascii="Arial" w:hAnsi="Arial" w:cs="Arial"/>
        </w:rPr>
        <w:t xml:space="preserve">, we created </w:t>
      </w:r>
      <w:r w:rsidR="0071627A" w:rsidRPr="00EF079C">
        <w:rPr>
          <w:rFonts w:ascii="Arial" w:hAnsi="Arial" w:cs="Arial"/>
        </w:rPr>
        <w:t>three</w:t>
      </w:r>
      <w:r w:rsidR="00164FC3" w:rsidRPr="00EF079C">
        <w:rPr>
          <w:rFonts w:ascii="Arial" w:hAnsi="Arial" w:cs="Arial"/>
        </w:rPr>
        <w:t xml:space="preserve"> </w:t>
      </w:r>
      <w:proofErr w:type="spellStart"/>
      <w:r w:rsidR="00164FC3" w:rsidRPr="00EF079C">
        <w:rPr>
          <w:rFonts w:ascii="Arial" w:hAnsi="Arial" w:cs="Arial"/>
        </w:rPr>
        <w:t>barplot</w:t>
      </w:r>
      <w:proofErr w:type="spellEnd"/>
      <w:r w:rsidR="00BD3CE2" w:rsidRPr="00EF079C">
        <w:rPr>
          <w:rFonts w:ascii="Arial" w:hAnsi="Arial" w:cs="Arial"/>
        </w:rPr>
        <w:t xml:space="preserve"> </w:t>
      </w:r>
      <w:r w:rsidR="00164FC3" w:rsidRPr="00EF079C">
        <w:rPr>
          <w:rFonts w:ascii="Arial" w:hAnsi="Arial" w:cs="Arial"/>
        </w:rPr>
        <w:t xml:space="preserve">(Figure </w:t>
      </w:r>
      <w:r w:rsidR="00104B7E" w:rsidRPr="00EF079C">
        <w:rPr>
          <w:rFonts w:ascii="Arial" w:hAnsi="Arial" w:cs="Arial"/>
        </w:rPr>
        <w:t>18</w:t>
      </w:r>
      <w:r w:rsidR="004C3CC0" w:rsidRPr="00EF079C">
        <w:rPr>
          <w:rFonts w:ascii="Arial" w:hAnsi="Arial" w:cs="Arial"/>
        </w:rPr>
        <w:t>, Table 1-1, 1-2</w:t>
      </w:r>
      <w:r w:rsidR="016D04D5" w:rsidRPr="00EF079C">
        <w:rPr>
          <w:rFonts w:ascii="Arial" w:hAnsi="Arial" w:cs="Arial"/>
        </w:rPr>
        <w:t xml:space="preserve">). </w:t>
      </w:r>
      <w:proofErr w:type="gramStart"/>
      <w:r w:rsidR="016D04D5" w:rsidRPr="00EF079C">
        <w:rPr>
          <w:rFonts w:ascii="Arial" w:hAnsi="Arial" w:cs="Arial"/>
        </w:rPr>
        <w:t>it is clear that franchises</w:t>
      </w:r>
      <w:proofErr w:type="gramEnd"/>
      <w:r w:rsidR="016D04D5" w:rsidRPr="00EF079C">
        <w:rPr>
          <w:rFonts w:ascii="Arial" w:hAnsi="Arial" w:cs="Arial"/>
        </w:rPr>
        <w:t xml:space="preserve"> on average bring in much more revenue than non-franchises, more than double in fact</w:t>
      </w:r>
      <w:r w:rsidR="00BD3CE2" w:rsidRPr="00EF079C">
        <w:rPr>
          <w:rFonts w:ascii="Arial" w:hAnsi="Arial" w:cs="Arial"/>
        </w:rPr>
        <w:t>, although</w:t>
      </w:r>
      <w:r w:rsidR="005A5A56" w:rsidRPr="00EF079C">
        <w:rPr>
          <w:rFonts w:ascii="Arial" w:hAnsi="Arial" w:cs="Arial"/>
        </w:rPr>
        <w:t xml:space="preserve"> franchise movies are </w:t>
      </w:r>
      <w:r w:rsidR="00764432" w:rsidRPr="00EF079C">
        <w:rPr>
          <w:rFonts w:ascii="Arial" w:hAnsi="Arial" w:cs="Arial"/>
        </w:rPr>
        <w:t>about one third</w:t>
      </w:r>
      <w:r w:rsidR="005A5A56" w:rsidRPr="00EF079C">
        <w:rPr>
          <w:rFonts w:ascii="Arial" w:hAnsi="Arial" w:cs="Arial"/>
        </w:rPr>
        <w:t xml:space="preserve"> of the other category</w:t>
      </w:r>
      <w:r w:rsidR="016D04D5" w:rsidRPr="00EF079C">
        <w:rPr>
          <w:rFonts w:ascii="Arial" w:hAnsi="Arial" w:cs="Arial"/>
        </w:rPr>
        <w:t>.</w:t>
      </w:r>
    </w:p>
    <w:p w14:paraId="636C648A" w14:textId="3D7CBDA7" w:rsidR="00E319B8" w:rsidRPr="00EF079C" w:rsidRDefault="00E319B8" w:rsidP="001D5339">
      <w:pPr>
        <w:spacing w:line="240" w:lineRule="auto"/>
        <w:ind w:firstLine="720"/>
        <w:rPr>
          <w:rFonts w:ascii="Arial" w:hAnsi="Arial" w:cs="Arial"/>
        </w:rPr>
      </w:pPr>
      <w:r w:rsidRPr="00EF079C">
        <w:rPr>
          <w:rFonts w:ascii="Arial" w:hAnsi="Arial" w:cs="Arial"/>
        </w:rPr>
        <w:t xml:space="preserve">After establishing that movie franchises are more valuable </w:t>
      </w:r>
      <w:proofErr w:type="gramStart"/>
      <w:r w:rsidRPr="00EF079C">
        <w:rPr>
          <w:rFonts w:ascii="Arial" w:hAnsi="Arial" w:cs="Arial"/>
        </w:rPr>
        <w:t>as a whole than</w:t>
      </w:r>
      <w:proofErr w:type="gramEnd"/>
      <w:r w:rsidRPr="00EF079C">
        <w:rPr>
          <w:rFonts w:ascii="Arial" w:hAnsi="Arial" w:cs="Arial"/>
        </w:rPr>
        <w:t xml:space="preserve"> single films, we moved on to performing K-means clustering on the financial data of the franchises. Before this could be done, additional data preprocessing was necessary.</w:t>
      </w:r>
      <w:r w:rsidR="00EC0E5B" w:rsidRPr="00EF079C">
        <w:rPr>
          <w:rFonts w:ascii="Arial" w:hAnsi="Arial" w:cs="Arial"/>
        </w:rPr>
        <w:t xml:space="preserve"> </w:t>
      </w:r>
      <w:r w:rsidR="00390CDF" w:rsidRPr="00EF079C">
        <w:rPr>
          <w:rFonts w:ascii="Arial" w:hAnsi="Arial" w:cs="Arial"/>
        </w:rPr>
        <w:t xml:space="preserve">The </w:t>
      </w:r>
      <w:r w:rsidR="00A71E43" w:rsidRPr="00EF079C">
        <w:rPr>
          <w:rFonts w:ascii="Arial" w:hAnsi="Arial" w:cs="Arial"/>
        </w:rPr>
        <w:t>preprocessing</w:t>
      </w:r>
      <w:r w:rsidRPr="00EF079C">
        <w:rPr>
          <w:rFonts w:ascii="Arial" w:hAnsi="Arial" w:cs="Arial"/>
        </w:rPr>
        <w:t xml:space="preserve"> performed included removing non-numerical symbols from the pertinent financial fields, as well as removing record</w:t>
      </w:r>
      <w:r w:rsidR="00BF44BA" w:rsidRPr="00EF079C">
        <w:rPr>
          <w:rFonts w:ascii="Arial" w:hAnsi="Arial" w:cs="Arial"/>
        </w:rPr>
        <w:t>s without financial information and writing out a detailed csv file for the fra</w:t>
      </w:r>
      <w:r w:rsidR="00E83630" w:rsidRPr="00EF079C">
        <w:rPr>
          <w:rFonts w:ascii="Arial" w:hAnsi="Arial" w:cs="Arial"/>
        </w:rPr>
        <w:t>n</w:t>
      </w:r>
      <w:r w:rsidR="00BF44BA" w:rsidRPr="00EF079C">
        <w:rPr>
          <w:rFonts w:ascii="Arial" w:hAnsi="Arial" w:cs="Arial"/>
        </w:rPr>
        <w:t>chise movies (</w:t>
      </w:r>
      <w:r w:rsidR="00E52334" w:rsidRPr="00EF079C">
        <w:rPr>
          <w:rFonts w:ascii="Arial" w:hAnsi="Arial" w:cs="Arial"/>
        </w:rPr>
        <w:t>“FranchiseMovieDetails.csv”</w:t>
      </w:r>
      <w:r w:rsidR="0025601F" w:rsidRPr="00EF079C">
        <w:rPr>
          <w:rFonts w:ascii="Arial" w:hAnsi="Arial" w:cs="Arial"/>
        </w:rPr>
        <w:t>)</w:t>
      </w:r>
    </w:p>
    <w:p w14:paraId="738C615A" w14:textId="2183FD7B" w:rsidR="00A5015A" w:rsidRPr="00EF079C" w:rsidRDefault="00AC60A8" w:rsidP="001D5339">
      <w:pPr>
        <w:spacing w:line="240" w:lineRule="auto"/>
        <w:ind w:firstLine="720"/>
        <w:rPr>
          <w:rFonts w:ascii="Arial" w:hAnsi="Arial" w:cs="Arial"/>
          <w:lang w:eastAsia="ko-KR"/>
        </w:rPr>
      </w:pPr>
      <w:r w:rsidRPr="00EF079C">
        <w:rPr>
          <w:rFonts w:ascii="Arial" w:hAnsi="Arial" w:cs="Arial"/>
        </w:rPr>
        <w:t>The elbow plot clearly indicates that the</w:t>
      </w:r>
      <w:r w:rsidR="001D4942" w:rsidRPr="00EF079C">
        <w:rPr>
          <w:rFonts w:ascii="Arial" w:hAnsi="Arial" w:cs="Arial"/>
        </w:rPr>
        <w:t xml:space="preserve"> k-means</w:t>
      </w:r>
      <w:r w:rsidRPr="00EF079C">
        <w:rPr>
          <w:rFonts w:ascii="Arial" w:hAnsi="Arial" w:cs="Arial"/>
        </w:rPr>
        <w:t xml:space="preserve"> </w:t>
      </w:r>
      <w:r w:rsidR="00D34452" w:rsidRPr="00EF079C">
        <w:rPr>
          <w:rFonts w:ascii="Arial" w:hAnsi="Arial" w:cs="Arial"/>
        </w:rPr>
        <w:t xml:space="preserve">cluster </w:t>
      </w:r>
      <w:r w:rsidRPr="00EF079C">
        <w:rPr>
          <w:rFonts w:ascii="Arial" w:hAnsi="Arial" w:cs="Arial"/>
        </w:rPr>
        <w:t>performance reaches a diminishing improvement when k is over 4</w:t>
      </w:r>
      <w:r w:rsidR="00104B7E" w:rsidRPr="00EF079C">
        <w:rPr>
          <w:rFonts w:ascii="Arial" w:hAnsi="Arial" w:cs="Arial"/>
        </w:rPr>
        <w:t xml:space="preserve"> (Figure 19</w:t>
      </w:r>
      <w:r w:rsidR="00ED21E4" w:rsidRPr="00EF079C">
        <w:rPr>
          <w:rFonts w:ascii="Arial" w:hAnsi="Arial" w:cs="Arial"/>
        </w:rPr>
        <w:t>)</w:t>
      </w:r>
      <w:r w:rsidRPr="00EF079C">
        <w:rPr>
          <w:rFonts w:ascii="Arial" w:hAnsi="Arial" w:cs="Arial"/>
        </w:rPr>
        <w:t xml:space="preserve">. </w:t>
      </w:r>
      <w:r w:rsidR="00BF44BA" w:rsidRPr="00EF079C">
        <w:rPr>
          <w:rFonts w:ascii="Arial" w:hAnsi="Arial" w:cs="Arial"/>
        </w:rPr>
        <w:t xml:space="preserve">Therefore, we used k of 4 to perform </w:t>
      </w:r>
      <w:r w:rsidR="001D4942" w:rsidRPr="00EF079C">
        <w:rPr>
          <w:rFonts w:ascii="Arial" w:hAnsi="Arial" w:cs="Arial"/>
        </w:rPr>
        <w:t xml:space="preserve">the k-means clustering. </w:t>
      </w:r>
      <w:r w:rsidR="000E023E" w:rsidRPr="00EF079C">
        <w:rPr>
          <w:rFonts w:ascii="Arial" w:hAnsi="Arial" w:cs="Arial"/>
        </w:rPr>
        <w:t xml:space="preserve">Among all four the four clusters, the cluster 3 and 4 together accounts for </w:t>
      </w:r>
      <w:r w:rsidR="004947DD" w:rsidRPr="00EF079C">
        <w:rPr>
          <w:rFonts w:ascii="Arial" w:hAnsi="Arial" w:cs="Arial"/>
        </w:rPr>
        <w:t>3.69% of all the franchise movies</w:t>
      </w:r>
      <w:r w:rsidR="00C2365D" w:rsidRPr="00EF079C">
        <w:rPr>
          <w:rFonts w:ascii="Arial" w:hAnsi="Arial" w:cs="Arial"/>
        </w:rPr>
        <w:t xml:space="preserve"> (Figure 20)</w:t>
      </w:r>
      <w:r w:rsidR="004947DD" w:rsidRPr="00EF079C">
        <w:rPr>
          <w:rFonts w:ascii="Arial" w:hAnsi="Arial" w:cs="Arial"/>
        </w:rPr>
        <w:t>.</w:t>
      </w:r>
      <w:r w:rsidR="00185DF8" w:rsidRPr="00EF079C">
        <w:rPr>
          <w:rFonts w:ascii="Arial" w:hAnsi="Arial" w:cs="Arial"/>
        </w:rPr>
        <w:t xml:space="preserve"> The </w:t>
      </w:r>
      <w:proofErr w:type="spellStart"/>
      <w:proofErr w:type="gramStart"/>
      <w:r w:rsidR="00185DF8" w:rsidRPr="00EF079C">
        <w:rPr>
          <w:rFonts w:ascii="Arial" w:hAnsi="Arial" w:cs="Arial"/>
        </w:rPr>
        <w:t>ggplot</w:t>
      </w:r>
      <w:proofErr w:type="spellEnd"/>
      <w:r w:rsidR="00185DF8" w:rsidRPr="00EF079C">
        <w:rPr>
          <w:rFonts w:ascii="Arial" w:hAnsi="Arial" w:cs="Arial"/>
        </w:rPr>
        <w:t>(</w:t>
      </w:r>
      <w:proofErr w:type="gramEnd"/>
      <w:r w:rsidR="00185DF8" w:rsidRPr="00EF079C">
        <w:rPr>
          <w:rFonts w:ascii="Arial" w:hAnsi="Arial" w:cs="Arial"/>
        </w:rPr>
        <w:t>)</w:t>
      </w:r>
      <w:r w:rsidR="00AA441D" w:rsidRPr="00EF079C">
        <w:rPr>
          <w:rFonts w:ascii="Arial" w:hAnsi="Arial" w:cs="Arial"/>
        </w:rPr>
        <w:t xml:space="preserve"> function</w:t>
      </w:r>
      <w:r w:rsidR="00185DF8" w:rsidRPr="00EF079C">
        <w:rPr>
          <w:rFonts w:ascii="Arial" w:hAnsi="Arial" w:cs="Arial"/>
        </w:rPr>
        <w:t xml:space="preserve"> further</w:t>
      </w:r>
      <w:r w:rsidR="00600D77" w:rsidRPr="00EF079C">
        <w:rPr>
          <w:rFonts w:ascii="Arial" w:hAnsi="Arial" w:cs="Arial"/>
        </w:rPr>
        <w:t xml:space="preserve"> characterizes more features of four clusters through side by side plots</w:t>
      </w:r>
      <w:r w:rsidR="00A07DD4" w:rsidRPr="00EF079C">
        <w:rPr>
          <w:rFonts w:ascii="Arial" w:hAnsi="Arial" w:cs="Arial"/>
        </w:rPr>
        <w:t>.</w:t>
      </w:r>
      <w:r w:rsidR="00425596" w:rsidRPr="00EF079C">
        <w:rPr>
          <w:rFonts w:ascii="Arial" w:hAnsi="Arial" w:cs="Arial"/>
        </w:rPr>
        <w:t xml:space="preserve"> </w:t>
      </w:r>
      <w:r w:rsidR="00B802AA" w:rsidRPr="00EF079C">
        <w:rPr>
          <w:rFonts w:ascii="Arial" w:hAnsi="Arial" w:cs="Arial"/>
        </w:rPr>
        <w:t>C</w:t>
      </w:r>
      <w:r w:rsidR="00425596" w:rsidRPr="00EF079C">
        <w:rPr>
          <w:rFonts w:ascii="Arial" w:hAnsi="Arial" w:cs="Arial"/>
        </w:rPr>
        <w:t xml:space="preserve">luster </w:t>
      </w:r>
      <w:r w:rsidR="00B802AA" w:rsidRPr="00EF079C">
        <w:rPr>
          <w:rFonts w:ascii="Arial" w:hAnsi="Arial" w:cs="Arial"/>
        </w:rPr>
        <w:t xml:space="preserve">3 only has four </w:t>
      </w:r>
      <w:proofErr w:type="gramStart"/>
      <w:r w:rsidR="00B802AA" w:rsidRPr="00EF079C">
        <w:rPr>
          <w:rFonts w:ascii="Arial" w:hAnsi="Arial" w:cs="Arial"/>
        </w:rPr>
        <w:t>franchises</w:t>
      </w:r>
      <w:proofErr w:type="gramEnd"/>
      <w:r w:rsidR="00B802AA" w:rsidRPr="00EF079C">
        <w:rPr>
          <w:rFonts w:ascii="Arial" w:hAnsi="Arial" w:cs="Arial"/>
        </w:rPr>
        <w:t xml:space="preserve"> and</w:t>
      </w:r>
      <w:r w:rsidR="008F13BB" w:rsidRPr="00EF079C">
        <w:rPr>
          <w:rFonts w:ascii="Arial" w:hAnsi="Arial" w:cs="Arial"/>
        </w:rPr>
        <w:t xml:space="preserve"> it is the most profitable</w:t>
      </w:r>
      <w:r w:rsidR="00212DDF" w:rsidRPr="00EF079C">
        <w:rPr>
          <w:rFonts w:ascii="Arial" w:hAnsi="Arial" w:cs="Arial"/>
        </w:rPr>
        <w:t xml:space="preserve"> and </w:t>
      </w:r>
      <w:r w:rsidR="006B552A" w:rsidRPr="00EF079C">
        <w:rPr>
          <w:rFonts w:ascii="Arial" w:hAnsi="Arial" w:cs="Arial"/>
        </w:rPr>
        <w:t>successful</w:t>
      </w:r>
      <w:r w:rsidR="008F13BB" w:rsidRPr="00EF079C">
        <w:rPr>
          <w:rFonts w:ascii="Arial" w:hAnsi="Arial" w:cs="Arial"/>
        </w:rPr>
        <w:t xml:space="preserve"> group.</w:t>
      </w:r>
      <w:r w:rsidR="002968E6" w:rsidRPr="00EF079C">
        <w:rPr>
          <w:rFonts w:ascii="Arial" w:hAnsi="Arial" w:cs="Arial"/>
        </w:rPr>
        <w:t xml:space="preserve"> </w:t>
      </w:r>
      <w:r w:rsidR="009C6BF9" w:rsidRPr="00EF079C">
        <w:rPr>
          <w:rFonts w:ascii="Arial" w:hAnsi="Arial" w:cs="Arial"/>
        </w:rPr>
        <w:t xml:space="preserve">They brought in total gross profit from three to seven billion dollars and three out of them brought in over five </w:t>
      </w:r>
      <w:r w:rsidR="00E83630" w:rsidRPr="00EF079C">
        <w:rPr>
          <w:rFonts w:ascii="Arial" w:hAnsi="Arial" w:cs="Arial"/>
        </w:rPr>
        <w:t>billion</w:t>
      </w:r>
      <w:r w:rsidR="009C6BF9" w:rsidRPr="00EF079C">
        <w:rPr>
          <w:rFonts w:ascii="Arial" w:hAnsi="Arial" w:cs="Arial"/>
        </w:rPr>
        <w:t xml:space="preserve">. </w:t>
      </w:r>
      <w:r w:rsidR="006B552A" w:rsidRPr="00EF079C">
        <w:rPr>
          <w:rFonts w:ascii="Arial" w:hAnsi="Arial" w:cs="Arial"/>
        </w:rPr>
        <w:t xml:space="preserve">All the franchises in this cluster are “alive” and new movies are lined up to 2020, </w:t>
      </w:r>
      <w:r w:rsidR="00A5015A" w:rsidRPr="00EF079C">
        <w:rPr>
          <w:rFonts w:ascii="Arial" w:hAnsi="Arial" w:cs="Arial"/>
        </w:rPr>
        <w:t>regardless</w:t>
      </w:r>
      <w:r w:rsidR="006B552A" w:rsidRPr="00EF079C">
        <w:rPr>
          <w:rFonts w:ascii="Arial" w:hAnsi="Arial" w:cs="Arial"/>
        </w:rPr>
        <w:t xml:space="preserve"> the fact that they</w:t>
      </w:r>
      <w:r w:rsidR="00AE2A3E" w:rsidRPr="00EF079C">
        <w:rPr>
          <w:rFonts w:ascii="Arial" w:hAnsi="Arial" w:cs="Arial"/>
        </w:rPr>
        <w:t xml:space="preserve"> already had</w:t>
      </w:r>
      <w:r w:rsidR="006B552A" w:rsidRPr="00EF079C">
        <w:rPr>
          <w:rFonts w:ascii="Arial" w:hAnsi="Arial" w:cs="Arial"/>
        </w:rPr>
        <w:t xml:space="preserve"> more movies than most other</w:t>
      </w:r>
      <w:r w:rsidR="001F3AEF" w:rsidRPr="00EF079C">
        <w:rPr>
          <w:rFonts w:ascii="Arial" w:hAnsi="Arial" w:cs="Arial"/>
        </w:rPr>
        <w:t xml:space="preserve"> franchise</w:t>
      </w:r>
      <w:r w:rsidR="006B552A" w:rsidRPr="00EF079C">
        <w:rPr>
          <w:rFonts w:ascii="Arial" w:hAnsi="Arial" w:cs="Arial"/>
        </w:rPr>
        <w:t>s</w:t>
      </w:r>
      <w:r w:rsidR="00456F54" w:rsidRPr="00EF079C">
        <w:rPr>
          <w:rFonts w:ascii="Arial" w:hAnsi="Arial" w:cs="Arial"/>
        </w:rPr>
        <w:t xml:space="preserve">. </w:t>
      </w:r>
      <w:r w:rsidR="00A5015A" w:rsidRPr="00EF079C">
        <w:rPr>
          <w:rFonts w:ascii="Arial" w:hAnsi="Arial" w:cs="Arial"/>
        </w:rPr>
        <w:t>The franchises</w:t>
      </w:r>
      <w:r w:rsidR="009C4C24" w:rsidRPr="00EF079C">
        <w:rPr>
          <w:rFonts w:ascii="Arial" w:hAnsi="Arial" w:cs="Arial"/>
        </w:rPr>
        <w:t xml:space="preserve"> in this cluster are the “Star Wars”, </w:t>
      </w:r>
      <w:r w:rsidR="00F019B1" w:rsidRPr="00EF079C">
        <w:rPr>
          <w:rFonts w:ascii="Arial" w:hAnsi="Arial" w:cs="Arial"/>
        </w:rPr>
        <w:t xml:space="preserve">“James Bond”, </w:t>
      </w:r>
      <w:r w:rsidR="00AA0EAA" w:rsidRPr="00EF079C">
        <w:rPr>
          <w:rFonts w:ascii="Arial" w:hAnsi="Arial" w:cs="Arial"/>
        </w:rPr>
        <w:t xml:space="preserve">Marvel superhero movies, </w:t>
      </w:r>
      <w:r w:rsidR="008679F4" w:rsidRPr="00EF079C">
        <w:rPr>
          <w:rFonts w:ascii="Arial" w:hAnsi="Arial" w:cs="Arial"/>
        </w:rPr>
        <w:t>and “Harry Potter”</w:t>
      </w:r>
      <w:r w:rsidR="0055589C" w:rsidRPr="00EF079C">
        <w:rPr>
          <w:rFonts w:ascii="Arial" w:hAnsi="Arial" w:cs="Arial"/>
        </w:rPr>
        <w:t xml:space="preserve"> (Table</w:t>
      </w:r>
      <w:r w:rsidR="0095408C" w:rsidRPr="00EF079C">
        <w:rPr>
          <w:rFonts w:ascii="Arial" w:hAnsi="Arial" w:cs="Arial"/>
        </w:rPr>
        <w:t xml:space="preserve"> 2</w:t>
      </w:r>
      <w:r w:rsidR="0055589C" w:rsidRPr="00EF079C">
        <w:rPr>
          <w:rFonts w:ascii="Arial" w:hAnsi="Arial" w:cs="Arial"/>
        </w:rPr>
        <w:t>)</w:t>
      </w:r>
      <w:r w:rsidR="008679F4" w:rsidRPr="00EF079C">
        <w:rPr>
          <w:rFonts w:ascii="Arial" w:hAnsi="Arial" w:cs="Arial"/>
        </w:rPr>
        <w:t>.</w:t>
      </w:r>
    </w:p>
    <w:p w14:paraId="40E9DDB8" w14:textId="1D70D949" w:rsidR="009529AE" w:rsidRPr="00EF079C" w:rsidRDefault="00212DDF" w:rsidP="001D5339">
      <w:pPr>
        <w:spacing w:line="240" w:lineRule="auto"/>
        <w:ind w:firstLine="720"/>
        <w:rPr>
          <w:rFonts w:ascii="Arial" w:hAnsi="Arial" w:cs="Arial"/>
        </w:rPr>
      </w:pPr>
      <w:r w:rsidRPr="00EF079C">
        <w:rPr>
          <w:rFonts w:ascii="Arial" w:hAnsi="Arial" w:cs="Arial"/>
        </w:rPr>
        <w:t xml:space="preserve">The second most profitable group is </w:t>
      </w:r>
      <w:r w:rsidR="00425596" w:rsidRPr="00EF079C">
        <w:rPr>
          <w:rFonts w:ascii="Arial" w:hAnsi="Arial" w:cs="Arial"/>
        </w:rPr>
        <w:t xml:space="preserve">cluster </w:t>
      </w:r>
      <w:r w:rsidRPr="00EF079C">
        <w:rPr>
          <w:rFonts w:ascii="Arial" w:hAnsi="Arial" w:cs="Arial"/>
        </w:rPr>
        <w:t>4, with profit ranging between one to three billion.</w:t>
      </w:r>
      <w:r w:rsidR="0055589C" w:rsidRPr="00EF079C">
        <w:rPr>
          <w:rFonts w:ascii="Arial" w:hAnsi="Arial" w:cs="Arial"/>
        </w:rPr>
        <w:t xml:space="preserve"> This group includes franchises like</w:t>
      </w:r>
      <w:r w:rsidR="00BF7A6C" w:rsidRPr="00EF079C">
        <w:rPr>
          <w:rFonts w:ascii="Arial" w:hAnsi="Arial" w:cs="Arial"/>
          <w:lang w:eastAsia="zh-CN"/>
        </w:rPr>
        <w:t xml:space="preserve"> </w:t>
      </w:r>
      <w:r w:rsidR="00151412" w:rsidRPr="00EF079C">
        <w:rPr>
          <w:rFonts w:ascii="Arial" w:hAnsi="Arial" w:cs="Arial"/>
          <w:lang w:eastAsia="zh-CN"/>
        </w:rPr>
        <w:t>"Batman"</w:t>
      </w:r>
      <w:r w:rsidR="00BF7A6C" w:rsidRPr="00EF079C">
        <w:rPr>
          <w:rFonts w:ascii="Arial" w:hAnsi="Arial" w:cs="Arial"/>
          <w:lang w:eastAsia="zh-CN"/>
        </w:rPr>
        <w:t>，</w:t>
      </w:r>
      <w:r w:rsidR="00151412" w:rsidRPr="00EF079C">
        <w:rPr>
          <w:rFonts w:ascii="Arial" w:hAnsi="Arial" w:cs="Arial"/>
          <w:lang w:eastAsia="zh-CN"/>
        </w:rPr>
        <w:t>"Star Trek"</w:t>
      </w:r>
      <w:r w:rsidR="00050426" w:rsidRPr="00EF079C">
        <w:rPr>
          <w:rFonts w:ascii="Arial" w:hAnsi="Arial" w:cs="Arial"/>
          <w:lang w:eastAsia="zh-CN"/>
        </w:rPr>
        <w:t>，</w:t>
      </w:r>
      <w:r w:rsidR="00050426" w:rsidRPr="00EF079C">
        <w:rPr>
          <w:rFonts w:ascii="Arial" w:hAnsi="Arial" w:cs="Arial"/>
          <w:lang w:eastAsia="zh-CN"/>
        </w:rPr>
        <w:t>"Peter Jackson</w:t>
      </w:r>
      <w:r w:rsidR="00151412" w:rsidRPr="00EF079C">
        <w:rPr>
          <w:rFonts w:ascii="Arial" w:hAnsi="Arial" w:cs="Arial"/>
          <w:lang w:eastAsia="zh-CN"/>
        </w:rPr>
        <w:t xml:space="preserve"> Lord of the Rings"</w:t>
      </w:r>
      <w:r w:rsidR="00050426" w:rsidRPr="00EF079C">
        <w:rPr>
          <w:rFonts w:ascii="Arial" w:hAnsi="Arial" w:cs="Arial"/>
          <w:lang w:eastAsia="zh-CN"/>
        </w:rPr>
        <w:t>，</w:t>
      </w:r>
      <w:r w:rsidR="00151412" w:rsidRPr="00EF079C">
        <w:rPr>
          <w:rFonts w:ascii="Arial" w:hAnsi="Arial" w:cs="Arial"/>
          <w:lang w:eastAsia="zh-CN"/>
        </w:rPr>
        <w:t>"Sp</w:t>
      </w:r>
      <w:r w:rsidR="00D87BD2" w:rsidRPr="00EF079C">
        <w:rPr>
          <w:rFonts w:ascii="Arial" w:hAnsi="Arial" w:cs="Arial"/>
          <w:lang w:eastAsia="zh-CN"/>
        </w:rPr>
        <w:t>ider Man"</w:t>
      </w:r>
      <w:r w:rsidR="00106702" w:rsidRPr="00EF079C">
        <w:rPr>
          <w:rFonts w:ascii="Arial" w:hAnsi="Arial" w:cs="Arial"/>
          <w:lang w:eastAsia="zh-CN"/>
        </w:rPr>
        <w:t>，</w:t>
      </w:r>
      <w:r w:rsidR="00151412" w:rsidRPr="00EF079C">
        <w:rPr>
          <w:rFonts w:ascii="Arial" w:hAnsi="Arial" w:cs="Arial"/>
          <w:lang w:eastAsia="zh-CN"/>
        </w:rPr>
        <w:t>"X M</w:t>
      </w:r>
      <w:r w:rsidR="00B82283" w:rsidRPr="00EF079C">
        <w:rPr>
          <w:rFonts w:ascii="Arial" w:hAnsi="Arial" w:cs="Arial"/>
          <w:lang w:eastAsia="zh-CN"/>
        </w:rPr>
        <w:t>en"</w:t>
      </w:r>
      <w:r w:rsidR="00106702" w:rsidRPr="00EF079C">
        <w:rPr>
          <w:rFonts w:ascii="Arial" w:hAnsi="Arial" w:cs="Arial"/>
          <w:lang w:eastAsia="zh-CN"/>
        </w:rPr>
        <w:t>，</w:t>
      </w:r>
      <w:r w:rsidR="00151412" w:rsidRPr="00EF079C">
        <w:rPr>
          <w:rFonts w:ascii="Arial" w:hAnsi="Arial" w:cs="Arial"/>
          <w:lang w:eastAsia="zh-CN"/>
        </w:rPr>
        <w:t>"Ju</w:t>
      </w:r>
      <w:r w:rsidR="004449A1" w:rsidRPr="00EF079C">
        <w:rPr>
          <w:rFonts w:ascii="Arial" w:hAnsi="Arial" w:cs="Arial"/>
          <w:lang w:eastAsia="zh-CN"/>
        </w:rPr>
        <w:t>rassic Park"</w:t>
      </w:r>
      <w:r w:rsidR="004449A1" w:rsidRPr="00EF079C">
        <w:rPr>
          <w:rFonts w:ascii="Arial" w:hAnsi="Arial" w:cs="Arial"/>
          <w:lang w:eastAsia="zh-CN"/>
        </w:rPr>
        <w:t>，</w:t>
      </w:r>
      <w:r w:rsidR="00151412" w:rsidRPr="00EF079C">
        <w:rPr>
          <w:rFonts w:ascii="Arial" w:hAnsi="Arial" w:cs="Arial"/>
          <w:lang w:eastAsia="zh-CN"/>
        </w:rPr>
        <w:t>"Indiana Jones"</w:t>
      </w:r>
      <w:r w:rsidR="004449A1" w:rsidRPr="00EF079C">
        <w:rPr>
          <w:rFonts w:ascii="Arial" w:hAnsi="Arial" w:cs="Arial"/>
          <w:lang w:eastAsia="zh-CN"/>
        </w:rPr>
        <w:t>，</w:t>
      </w:r>
      <w:r w:rsidR="00151412" w:rsidRPr="00EF079C">
        <w:rPr>
          <w:rFonts w:ascii="Arial" w:hAnsi="Arial" w:cs="Arial"/>
          <w:lang w:eastAsia="zh-CN"/>
        </w:rPr>
        <w:t>"Superman"</w:t>
      </w:r>
      <w:r w:rsidR="009767B3" w:rsidRPr="00EF079C">
        <w:rPr>
          <w:rFonts w:ascii="Arial" w:hAnsi="Arial" w:cs="Arial"/>
          <w:lang w:eastAsia="zh-CN"/>
        </w:rPr>
        <w:t xml:space="preserve"> </w:t>
      </w:r>
      <w:r w:rsidR="0055589C" w:rsidRPr="00EF079C">
        <w:rPr>
          <w:rFonts w:ascii="Arial" w:hAnsi="Arial" w:cs="Arial"/>
        </w:rPr>
        <w:t xml:space="preserve">etc. </w:t>
      </w:r>
      <w:r w:rsidRPr="00EF079C">
        <w:rPr>
          <w:rFonts w:ascii="Arial" w:hAnsi="Arial" w:cs="Arial"/>
        </w:rPr>
        <w:t xml:space="preserve"> Cluster 1</w:t>
      </w:r>
      <w:r w:rsidR="00250DFB" w:rsidRPr="00EF079C">
        <w:rPr>
          <w:rFonts w:ascii="Arial" w:hAnsi="Arial" w:cs="Arial"/>
        </w:rPr>
        <w:t xml:space="preserve"> and 2 are on the lower end of gross profit and the latter is the least profitable group</w:t>
      </w:r>
      <w:r w:rsidR="00E34E6C" w:rsidRPr="00EF079C">
        <w:rPr>
          <w:rFonts w:ascii="Arial" w:hAnsi="Arial" w:cs="Arial"/>
        </w:rPr>
        <w:t xml:space="preserve"> account for 81% of all franchises</w:t>
      </w:r>
      <w:r w:rsidR="002134AF" w:rsidRPr="00EF079C">
        <w:rPr>
          <w:rFonts w:ascii="Arial" w:hAnsi="Arial" w:cs="Arial"/>
        </w:rPr>
        <w:t>.</w:t>
      </w:r>
      <w:r w:rsidR="00164B2F" w:rsidRPr="00EF079C">
        <w:rPr>
          <w:rFonts w:ascii="Arial" w:hAnsi="Arial" w:cs="Arial"/>
        </w:rPr>
        <w:t xml:space="preserve"> The domestic </w:t>
      </w:r>
      <w:r w:rsidR="00446075" w:rsidRPr="00EF079C">
        <w:rPr>
          <w:rFonts w:ascii="Arial" w:hAnsi="Arial" w:cs="Arial"/>
        </w:rPr>
        <w:t>box office records seemingly well correlate with the box offices of other countries</w:t>
      </w:r>
      <w:r w:rsidR="00F967F4" w:rsidRPr="00EF079C">
        <w:rPr>
          <w:rFonts w:ascii="Arial" w:hAnsi="Arial" w:cs="Arial"/>
        </w:rPr>
        <w:t xml:space="preserve"> (Figure</w:t>
      </w:r>
      <w:r w:rsidR="00A2010D" w:rsidRPr="00EF079C">
        <w:rPr>
          <w:rFonts w:ascii="Arial" w:hAnsi="Arial" w:cs="Arial"/>
        </w:rPr>
        <w:t xml:space="preserve"> </w:t>
      </w:r>
      <w:r w:rsidR="002A5BCF" w:rsidRPr="00EF079C">
        <w:rPr>
          <w:rFonts w:ascii="Arial" w:hAnsi="Arial" w:cs="Arial"/>
        </w:rPr>
        <w:t>21</w:t>
      </w:r>
      <w:r w:rsidR="00F967F4" w:rsidRPr="00EF079C">
        <w:rPr>
          <w:rFonts w:ascii="Arial" w:hAnsi="Arial" w:cs="Arial"/>
        </w:rPr>
        <w:t xml:space="preserve">). </w:t>
      </w:r>
      <w:r w:rsidR="009529AE" w:rsidRPr="00EF079C">
        <w:rPr>
          <w:rFonts w:ascii="Arial" w:hAnsi="Arial" w:cs="Arial"/>
        </w:rPr>
        <w:t>Through this interesting phenomenon, not only we found these</w:t>
      </w:r>
      <w:r w:rsidR="00552DE3" w:rsidRPr="00EF079C">
        <w:rPr>
          <w:rFonts w:ascii="Arial" w:hAnsi="Arial" w:cs="Arial"/>
        </w:rPr>
        <w:t xml:space="preserve"> movie</w:t>
      </w:r>
      <w:r w:rsidR="009529AE" w:rsidRPr="00EF079C">
        <w:rPr>
          <w:rFonts w:ascii="Arial" w:hAnsi="Arial" w:cs="Arial"/>
        </w:rPr>
        <w:t>s successfully overcame differen</w:t>
      </w:r>
      <w:r w:rsidR="00176061" w:rsidRPr="00EF079C">
        <w:rPr>
          <w:rFonts w:ascii="Arial" w:hAnsi="Arial" w:cs="Arial"/>
        </w:rPr>
        <w:t>t culture barriers</w:t>
      </w:r>
      <w:r w:rsidR="00B23C90" w:rsidRPr="00EF079C">
        <w:rPr>
          <w:rFonts w:ascii="Arial" w:hAnsi="Arial" w:cs="Arial"/>
        </w:rPr>
        <w:t>,</w:t>
      </w:r>
      <w:r w:rsidR="00D34694" w:rsidRPr="00EF079C">
        <w:rPr>
          <w:rFonts w:ascii="Arial" w:hAnsi="Arial" w:cs="Arial"/>
        </w:rPr>
        <w:t xml:space="preserve"> but</w:t>
      </w:r>
      <w:r w:rsidR="009529AE" w:rsidRPr="00EF079C">
        <w:rPr>
          <w:rFonts w:ascii="Arial" w:hAnsi="Arial" w:cs="Arial"/>
        </w:rPr>
        <w:t xml:space="preserve"> </w:t>
      </w:r>
      <w:proofErr w:type="gramStart"/>
      <w:r w:rsidR="00B23C90" w:rsidRPr="00EF079C">
        <w:rPr>
          <w:rFonts w:ascii="Arial" w:hAnsi="Arial" w:cs="Arial"/>
        </w:rPr>
        <w:t>also</w:t>
      </w:r>
      <w:proofErr w:type="gramEnd"/>
      <w:r w:rsidR="00D34694" w:rsidRPr="00EF079C">
        <w:rPr>
          <w:rFonts w:ascii="Arial" w:hAnsi="Arial" w:cs="Arial"/>
        </w:rPr>
        <w:t xml:space="preserve"> they demonstrated</w:t>
      </w:r>
      <w:r w:rsidR="009529AE" w:rsidRPr="00EF079C">
        <w:rPr>
          <w:rFonts w:ascii="Arial" w:hAnsi="Arial" w:cs="Arial"/>
        </w:rPr>
        <w:t xml:space="preserve"> their impact to the world. </w:t>
      </w:r>
    </w:p>
    <w:p w14:paraId="522D0EB4" w14:textId="5446EB98" w:rsidR="00AA1336" w:rsidRPr="00EF079C" w:rsidRDefault="00373F05" w:rsidP="001D5339">
      <w:pPr>
        <w:spacing w:line="240" w:lineRule="auto"/>
        <w:ind w:firstLine="720"/>
        <w:rPr>
          <w:rFonts w:ascii="Arial" w:hAnsi="Arial" w:cs="Arial"/>
        </w:rPr>
      </w:pPr>
      <w:r w:rsidRPr="00EF079C">
        <w:rPr>
          <w:rFonts w:ascii="Arial" w:hAnsi="Arial" w:cs="Arial"/>
        </w:rPr>
        <w:t>The k-means clustering results make use wonder the contributing factors leading to successful franchise movies. Fo</w:t>
      </w:r>
      <w:r w:rsidR="0089176F" w:rsidRPr="00EF079C">
        <w:rPr>
          <w:rFonts w:ascii="Arial" w:hAnsi="Arial" w:cs="Arial"/>
        </w:rPr>
        <w:t>llowing k-means, we applied</w:t>
      </w:r>
      <w:r w:rsidRPr="00EF079C">
        <w:rPr>
          <w:rFonts w:ascii="Arial" w:hAnsi="Arial" w:cs="Arial"/>
        </w:rPr>
        <w:t xml:space="preserve"> linear regression modeling techniques to </w:t>
      </w:r>
      <w:r w:rsidR="00563AEE" w:rsidRPr="00EF079C">
        <w:rPr>
          <w:rFonts w:ascii="Arial" w:hAnsi="Arial" w:cs="Arial"/>
        </w:rPr>
        <w:t xml:space="preserve">both franchise movie data and the movie meta dataset. </w:t>
      </w:r>
      <w:r w:rsidR="0089176F" w:rsidRPr="00EF079C">
        <w:rPr>
          <w:rFonts w:ascii="Arial" w:hAnsi="Arial" w:cs="Arial"/>
        </w:rPr>
        <w:t>Prior to</w:t>
      </w:r>
      <w:r w:rsidR="00563AEE" w:rsidRPr="00EF079C">
        <w:rPr>
          <w:rFonts w:ascii="Arial" w:hAnsi="Arial" w:cs="Arial"/>
        </w:rPr>
        <w:t xml:space="preserve"> the regression, </w:t>
      </w:r>
      <w:r w:rsidR="00AE1B08" w:rsidRPr="00EF079C">
        <w:rPr>
          <w:rFonts w:ascii="Arial" w:hAnsi="Arial" w:cs="Arial"/>
        </w:rPr>
        <w:t>the</w:t>
      </w:r>
      <w:r w:rsidR="004B5D58" w:rsidRPr="00EF079C">
        <w:rPr>
          <w:rFonts w:ascii="Arial" w:hAnsi="Arial" w:cs="Arial"/>
        </w:rPr>
        <w:t xml:space="preserve"> first</w:t>
      </w:r>
      <w:r w:rsidR="0089176F" w:rsidRPr="00EF079C">
        <w:rPr>
          <w:rFonts w:ascii="Arial" w:hAnsi="Arial" w:cs="Arial"/>
        </w:rPr>
        <w:t xml:space="preserve"> </w:t>
      </w:r>
      <w:r w:rsidR="00CD0452" w:rsidRPr="00EF079C">
        <w:rPr>
          <w:rFonts w:ascii="Arial" w:hAnsi="Arial" w:cs="Arial"/>
        </w:rPr>
        <w:t>pr</w:t>
      </w:r>
      <w:r w:rsidR="002E35E5" w:rsidRPr="00EF079C">
        <w:rPr>
          <w:rFonts w:ascii="Arial" w:hAnsi="Arial" w:cs="Arial"/>
        </w:rPr>
        <w:t>ocessing focused on mapping</w:t>
      </w:r>
      <w:r w:rsidR="00CD0452" w:rsidRPr="00EF079C">
        <w:rPr>
          <w:rFonts w:ascii="Arial" w:hAnsi="Arial" w:cs="Arial"/>
        </w:rPr>
        <w:t xml:space="preserve"> movies to their corresponding </w:t>
      </w:r>
      <w:r w:rsidR="002E35E5" w:rsidRPr="00EF079C">
        <w:rPr>
          <w:rFonts w:ascii="Arial" w:hAnsi="Arial" w:cs="Arial"/>
        </w:rPr>
        <w:t>franchise titles</w:t>
      </w:r>
      <w:r w:rsidR="00CD0452" w:rsidRPr="00EF079C">
        <w:rPr>
          <w:rFonts w:ascii="Arial" w:hAnsi="Arial" w:cs="Arial"/>
        </w:rPr>
        <w:t xml:space="preserve">. Movie franchises, like “Star Wars” and “Harry Potter” include </w:t>
      </w:r>
      <w:proofErr w:type="gramStart"/>
      <w:r w:rsidR="00CD0452" w:rsidRPr="00EF079C">
        <w:rPr>
          <w:rFonts w:ascii="Arial" w:hAnsi="Arial" w:cs="Arial"/>
        </w:rPr>
        <w:t>a number of</w:t>
      </w:r>
      <w:proofErr w:type="gramEnd"/>
      <w:r w:rsidR="00CD0452" w:rsidRPr="00EF079C">
        <w:rPr>
          <w:rFonts w:ascii="Arial" w:hAnsi="Arial" w:cs="Arial"/>
        </w:rPr>
        <w:t xml:space="preserve"> movies, but </w:t>
      </w:r>
      <w:r w:rsidR="00F47140" w:rsidRPr="00EF079C">
        <w:rPr>
          <w:rFonts w:ascii="Arial" w:hAnsi="Arial" w:cs="Arial"/>
        </w:rPr>
        <w:t>two thirds of movies in the movie meta dataset are not franchises</w:t>
      </w:r>
      <w:r w:rsidR="00CD0452" w:rsidRPr="00EF079C">
        <w:rPr>
          <w:rFonts w:ascii="Arial" w:hAnsi="Arial" w:cs="Arial"/>
        </w:rPr>
        <w:t xml:space="preserve">. The mapping were done through the function </w:t>
      </w:r>
      <w:proofErr w:type="gramStart"/>
      <w:r w:rsidR="00CD0452" w:rsidRPr="00EF079C">
        <w:rPr>
          <w:rFonts w:ascii="Arial" w:hAnsi="Arial" w:cs="Arial"/>
        </w:rPr>
        <w:t>grep(</w:t>
      </w:r>
      <w:proofErr w:type="gramEnd"/>
      <w:r w:rsidR="00CD0452" w:rsidRPr="00EF079C">
        <w:rPr>
          <w:rFonts w:ascii="Arial" w:hAnsi="Arial" w:cs="Arial"/>
        </w:rPr>
        <w:t>), followed by a close examination and correction to the movie titles starting with numbers.</w:t>
      </w:r>
      <w:r w:rsidR="004775B1" w:rsidRPr="00EF079C">
        <w:rPr>
          <w:rFonts w:ascii="Arial" w:hAnsi="Arial" w:cs="Arial"/>
        </w:rPr>
        <w:t xml:space="preserve"> </w:t>
      </w:r>
    </w:p>
    <w:p w14:paraId="7CB66F7E" w14:textId="5A888DEC" w:rsidR="00D37774" w:rsidRPr="00EF079C" w:rsidRDefault="00A872C7" w:rsidP="001D5339">
      <w:pPr>
        <w:spacing w:line="240" w:lineRule="auto"/>
        <w:ind w:firstLine="720"/>
        <w:rPr>
          <w:rFonts w:ascii="Arial" w:hAnsi="Arial" w:cs="Arial"/>
        </w:rPr>
      </w:pPr>
      <w:r w:rsidRPr="00EF079C">
        <w:rPr>
          <w:rFonts w:ascii="Arial" w:hAnsi="Arial" w:cs="Arial"/>
          <w:lang w:eastAsia="zh-CN"/>
        </w:rPr>
        <w:t xml:space="preserve">To perform linear regression modeling, the NA value needs to be removed. This is relatively easy comparing to other processing we </w:t>
      </w:r>
      <w:proofErr w:type="gramStart"/>
      <w:r w:rsidRPr="00EF079C">
        <w:rPr>
          <w:rFonts w:ascii="Arial" w:hAnsi="Arial" w:cs="Arial"/>
          <w:lang w:eastAsia="zh-CN"/>
        </w:rPr>
        <w:t>have to</w:t>
      </w:r>
      <w:proofErr w:type="gramEnd"/>
      <w:r w:rsidRPr="00EF079C">
        <w:rPr>
          <w:rFonts w:ascii="Arial" w:hAnsi="Arial" w:cs="Arial"/>
          <w:lang w:eastAsia="zh-CN"/>
        </w:rPr>
        <w:t xml:space="preserve"> deal with. </w:t>
      </w:r>
      <w:r w:rsidR="00D37774" w:rsidRPr="00EF079C">
        <w:rPr>
          <w:rFonts w:ascii="Arial" w:hAnsi="Arial" w:cs="Arial"/>
        </w:rPr>
        <w:t xml:space="preserve">The second round </w:t>
      </w:r>
      <w:r w:rsidR="008B15C1" w:rsidRPr="00EF079C">
        <w:rPr>
          <w:rFonts w:ascii="Arial" w:hAnsi="Arial" w:cs="Arial"/>
        </w:rPr>
        <w:t>of preprocessing including deep</w:t>
      </w:r>
      <w:r w:rsidR="00D37774" w:rsidRPr="00EF079C">
        <w:rPr>
          <w:rFonts w:ascii="Arial" w:hAnsi="Arial" w:cs="Arial"/>
        </w:rPr>
        <w:t xml:space="preserve"> data cleaning</w:t>
      </w:r>
      <w:r w:rsidR="00407CBC" w:rsidRPr="00EF079C">
        <w:rPr>
          <w:rFonts w:ascii="Arial" w:hAnsi="Arial" w:cs="Arial"/>
          <w:lang w:eastAsia="zh-CN"/>
        </w:rPr>
        <w:t xml:space="preserve"> that requires knowledge of movies</w:t>
      </w:r>
      <w:r w:rsidR="00D37774" w:rsidRPr="00EF079C">
        <w:rPr>
          <w:rFonts w:ascii="Arial" w:hAnsi="Arial" w:cs="Arial"/>
        </w:rPr>
        <w:t>. Because our movie dataset has a century time span</w:t>
      </w:r>
      <w:r w:rsidR="007B263C" w:rsidRPr="00EF079C">
        <w:rPr>
          <w:rFonts w:ascii="Arial" w:hAnsi="Arial" w:cs="Arial"/>
        </w:rPr>
        <w:t xml:space="preserve"> and the MPAA rating changed multiple times towards the end of 1970s. T</w:t>
      </w:r>
      <w:r w:rsidR="00D37774" w:rsidRPr="00EF079C">
        <w:rPr>
          <w:rFonts w:ascii="Arial" w:hAnsi="Arial" w:cs="Arial"/>
        </w:rPr>
        <w:t xml:space="preserve">he documented MPAA film rating mixed up the old and new rating system. </w:t>
      </w:r>
      <w:r w:rsidR="004D569C" w:rsidRPr="00EF079C">
        <w:rPr>
          <w:rFonts w:ascii="Arial" w:hAnsi="Arial" w:cs="Arial"/>
        </w:rPr>
        <w:t xml:space="preserve">The </w:t>
      </w:r>
      <w:r w:rsidR="007E4737" w:rsidRPr="00EF079C">
        <w:rPr>
          <w:rFonts w:ascii="Arial" w:hAnsi="Arial" w:cs="Arial"/>
        </w:rPr>
        <w:t>rating data is consolidated,</w:t>
      </w:r>
      <w:r w:rsidR="004D569C" w:rsidRPr="00EF079C">
        <w:rPr>
          <w:rFonts w:ascii="Arial" w:hAnsi="Arial" w:cs="Arial"/>
        </w:rPr>
        <w:t xml:space="preserve"> </w:t>
      </w:r>
      <w:proofErr w:type="gramStart"/>
      <w:r w:rsidR="004D569C" w:rsidRPr="00EF079C">
        <w:rPr>
          <w:rFonts w:ascii="Arial" w:hAnsi="Arial" w:cs="Arial"/>
        </w:rPr>
        <w:t>cleaned</w:t>
      </w:r>
      <w:proofErr w:type="gramEnd"/>
      <w:r w:rsidR="007E4737" w:rsidRPr="00EF079C">
        <w:rPr>
          <w:rFonts w:ascii="Arial" w:hAnsi="Arial" w:cs="Arial"/>
        </w:rPr>
        <w:t xml:space="preserve"> and releveled</w:t>
      </w:r>
      <w:r w:rsidR="004D569C" w:rsidRPr="00EF079C">
        <w:rPr>
          <w:rFonts w:ascii="Arial" w:hAnsi="Arial" w:cs="Arial"/>
        </w:rPr>
        <w:t xml:space="preserve"> after </w:t>
      </w:r>
      <w:r w:rsidR="00A62C0A" w:rsidRPr="00EF079C">
        <w:rPr>
          <w:rFonts w:ascii="Arial" w:hAnsi="Arial" w:cs="Arial"/>
        </w:rPr>
        <w:t>we studied the history of MPAA rating system</w:t>
      </w:r>
      <w:r w:rsidR="003C4E3F" w:rsidRPr="00EF079C">
        <w:rPr>
          <w:rFonts w:ascii="Arial" w:hAnsi="Arial" w:cs="Arial"/>
        </w:rPr>
        <w:t xml:space="preserve">. </w:t>
      </w:r>
      <w:r w:rsidR="006B6297" w:rsidRPr="00EF079C">
        <w:rPr>
          <w:rFonts w:ascii="Arial" w:hAnsi="Arial" w:cs="Arial"/>
        </w:rPr>
        <w:t xml:space="preserve">Similar preprocessing </w:t>
      </w:r>
      <w:r w:rsidR="001D7FA6" w:rsidRPr="00EF079C">
        <w:rPr>
          <w:rFonts w:ascii="Arial" w:hAnsi="Arial" w:cs="Arial"/>
        </w:rPr>
        <w:t>was</w:t>
      </w:r>
      <w:r w:rsidR="006B6297" w:rsidRPr="00EF079C">
        <w:rPr>
          <w:rFonts w:ascii="Arial" w:hAnsi="Arial" w:cs="Arial"/>
        </w:rPr>
        <w:t xml:space="preserve"> also performed to</w:t>
      </w:r>
      <w:r w:rsidR="007E4737" w:rsidRPr="00EF079C">
        <w:rPr>
          <w:rFonts w:ascii="Arial" w:hAnsi="Arial" w:cs="Arial"/>
        </w:rPr>
        <w:t xml:space="preserve"> categorical variable</w:t>
      </w:r>
      <w:r w:rsidR="006B6297" w:rsidRPr="00EF079C">
        <w:rPr>
          <w:rFonts w:ascii="Arial" w:hAnsi="Arial" w:cs="Arial"/>
        </w:rPr>
        <w:t>s</w:t>
      </w:r>
      <w:r w:rsidR="007E4737" w:rsidRPr="00EF079C">
        <w:rPr>
          <w:rFonts w:ascii="Arial" w:hAnsi="Arial" w:cs="Arial"/>
        </w:rPr>
        <w:t xml:space="preserve"> years </w:t>
      </w:r>
      <w:r w:rsidR="006B6297" w:rsidRPr="00EF079C">
        <w:rPr>
          <w:rFonts w:ascii="Arial" w:hAnsi="Arial" w:cs="Arial"/>
        </w:rPr>
        <w:t xml:space="preserve">and languages. </w:t>
      </w:r>
      <w:r w:rsidR="00011F7B" w:rsidRPr="00EF079C">
        <w:rPr>
          <w:rFonts w:ascii="Arial" w:hAnsi="Arial" w:cs="Arial"/>
        </w:rPr>
        <w:t>Maj</w:t>
      </w:r>
      <w:r w:rsidR="00BB1E7D" w:rsidRPr="00EF079C">
        <w:rPr>
          <w:rFonts w:ascii="Arial" w:hAnsi="Arial" w:cs="Arial"/>
        </w:rPr>
        <w:t>ority of films are rated at</w:t>
      </w:r>
      <w:r w:rsidR="00011F7B" w:rsidRPr="00EF079C">
        <w:rPr>
          <w:rFonts w:ascii="Arial" w:hAnsi="Arial" w:cs="Arial"/>
        </w:rPr>
        <w:t xml:space="preserve"> “PG”, “PG-13” and “R”</w:t>
      </w:r>
      <w:r w:rsidR="00306B75" w:rsidRPr="00EF079C">
        <w:rPr>
          <w:rFonts w:ascii="Arial" w:hAnsi="Arial" w:cs="Arial"/>
        </w:rPr>
        <w:t xml:space="preserve"> (Table 3). </w:t>
      </w:r>
      <w:r w:rsidR="006445E7" w:rsidRPr="00EF079C">
        <w:rPr>
          <w:rFonts w:ascii="Arial" w:hAnsi="Arial" w:cs="Arial"/>
        </w:rPr>
        <w:t>On the other h</w:t>
      </w:r>
      <w:r w:rsidR="000724F1" w:rsidRPr="00EF079C">
        <w:rPr>
          <w:rFonts w:ascii="Arial" w:hAnsi="Arial" w:cs="Arial"/>
        </w:rPr>
        <w:t xml:space="preserve">and, a lot of franchise that has the same first year and last year will have total year </w:t>
      </w:r>
      <w:r w:rsidR="004E6498" w:rsidRPr="00EF079C">
        <w:rPr>
          <w:rFonts w:ascii="Arial" w:hAnsi="Arial" w:cs="Arial"/>
        </w:rPr>
        <w:t>value</w:t>
      </w:r>
      <w:r w:rsidR="000724F1" w:rsidRPr="00EF079C">
        <w:rPr>
          <w:rFonts w:ascii="Arial" w:hAnsi="Arial" w:cs="Arial"/>
        </w:rPr>
        <w:t xml:space="preserve"> as “NA</w:t>
      </w:r>
      <w:r w:rsidR="003F281A" w:rsidRPr="00EF079C">
        <w:rPr>
          <w:rFonts w:ascii="Arial" w:hAnsi="Arial" w:cs="Arial"/>
        </w:rPr>
        <w:t xml:space="preserve">”. </w:t>
      </w:r>
      <w:r w:rsidR="00E4692B" w:rsidRPr="00EF079C">
        <w:rPr>
          <w:rFonts w:ascii="Arial" w:hAnsi="Arial" w:cs="Arial"/>
        </w:rPr>
        <w:t xml:space="preserve">This </w:t>
      </w:r>
      <w:r w:rsidR="000724F1" w:rsidRPr="00EF079C">
        <w:rPr>
          <w:rFonts w:ascii="Arial" w:hAnsi="Arial" w:cs="Arial"/>
        </w:rPr>
        <w:t>is</w:t>
      </w:r>
      <w:r w:rsidR="00E4692B" w:rsidRPr="00EF079C">
        <w:rPr>
          <w:rFonts w:ascii="Arial" w:hAnsi="Arial" w:cs="Arial"/>
        </w:rPr>
        <w:t xml:space="preserve"> probably due to the unit</w:t>
      </w:r>
      <w:r w:rsidR="00B224E5" w:rsidRPr="00EF079C">
        <w:rPr>
          <w:rFonts w:ascii="Arial" w:hAnsi="Arial" w:cs="Arial"/>
        </w:rPr>
        <w:t xml:space="preserve"> (year not month)</w:t>
      </w:r>
      <w:r w:rsidR="00E4692B" w:rsidRPr="00EF079C">
        <w:rPr>
          <w:rFonts w:ascii="Arial" w:hAnsi="Arial" w:cs="Arial"/>
        </w:rPr>
        <w:t xml:space="preserve"> of total year</w:t>
      </w:r>
      <w:r w:rsidR="000724F1" w:rsidRPr="00EF079C">
        <w:rPr>
          <w:rFonts w:ascii="Arial" w:hAnsi="Arial" w:cs="Arial"/>
        </w:rPr>
        <w:t xml:space="preserve"> </w:t>
      </w:r>
      <w:r w:rsidR="00E4692B" w:rsidRPr="00EF079C">
        <w:rPr>
          <w:rFonts w:ascii="Arial" w:hAnsi="Arial" w:cs="Arial"/>
        </w:rPr>
        <w:t xml:space="preserve">leads to the </w:t>
      </w:r>
      <w:r w:rsidR="00F05CCD" w:rsidRPr="00EF079C">
        <w:rPr>
          <w:rFonts w:ascii="Arial" w:hAnsi="Arial" w:cs="Arial"/>
        </w:rPr>
        <w:t xml:space="preserve">data </w:t>
      </w:r>
      <w:r w:rsidR="007F6B77" w:rsidRPr="00EF079C">
        <w:rPr>
          <w:rFonts w:ascii="Arial" w:hAnsi="Arial" w:cs="Arial"/>
        </w:rPr>
        <w:t>left censored</w:t>
      </w:r>
      <w:r w:rsidR="00F05CCD" w:rsidRPr="00EF079C">
        <w:rPr>
          <w:rFonts w:ascii="Arial" w:hAnsi="Arial" w:cs="Arial"/>
        </w:rPr>
        <w:t xml:space="preserve">. </w:t>
      </w:r>
      <w:r w:rsidR="00CC411B" w:rsidRPr="00EF079C">
        <w:rPr>
          <w:rFonts w:ascii="Arial" w:hAnsi="Arial" w:cs="Arial"/>
        </w:rPr>
        <w:t xml:space="preserve">To avoid the left censored data, </w:t>
      </w:r>
      <w:r w:rsidR="00087B20" w:rsidRPr="00EF079C">
        <w:rPr>
          <w:rFonts w:ascii="Arial" w:hAnsi="Arial" w:cs="Arial"/>
        </w:rPr>
        <w:t>u</w:t>
      </w:r>
      <w:r w:rsidR="00CC411B" w:rsidRPr="00EF079C">
        <w:rPr>
          <w:rFonts w:ascii="Arial" w:hAnsi="Arial" w:cs="Arial"/>
        </w:rPr>
        <w:t>se 0.5 year (6 months) as an estimated average of movie running time and use 1 year for franchises having more than one movie but only lasting for a year</w:t>
      </w:r>
      <w:r w:rsidR="001549E7" w:rsidRPr="00EF079C">
        <w:rPr>
          <w:rFonts w:ascii="Arial" w:hAnsi="Arial" w:cs="Arial"/>
        </w:rPr>
        <w:t xml:space="preserve">. Most countries </w:t>
      </w:r>
    </w:p>
    <w:p w14:paraId="618C243F" w14:textId="7145A2A1" w:rsidR="004B60F6" w:rsidRPr="00EF079C" w:rsidRDefault="00082DD4" w:rsidP="001D5339">
      <w:pPr>
        <w:spacing w:line="240" w:lineRule="auto"/>
        <w:ind w:firstLine="720"/>
        <w:rPr>
          <w:rFonts w:ascii="Arial" w:hAnsi="Arial" w:cs="Arial"/>
        </w:rPr>
      </w:pPr>
      <w:r w:rsidRPr="00EF079C">
        <w:rPr>
          <w:rFonts w:ascii="Arial" w:hAnsi="Arial" w:cs="Arial"/>
        </w:rPr>
        <w:t>Two linear regression modeling were performed. The first modeling onl</w:t>
      </w:r>
      <w:r w:rsidR="00EB2F04" w:rsidRPr="00EF079C">
        <w:rPr>
          <w:rFonts w:ascii="Arial" w:hAnsi="Arial" w:cs="Arial"/>
        </w:rPr>
        <w:t>y include</w:t>
      </w:r>
      <w:r w:rsidR="00666644" w:rsidRPr="00EF079C">
        <w:rPr>
          <w:rFonts w:ascii="Arial" w:hAnsi="Arial" w:cs="Arial"/>
        </w:rPr>
        <w:t>d</w:t>
      </w:r>
      <w:r w:rsidR="00EB2F04" w:rsidRPr="00EF079C">
        <w:rPr>
          <w:rFonts w:ascii="Arial" w:hAnsi="Arial" w:cs="Arial"/>
        </w:rPr>
        <w:t xml:space="preserve"> numeric</w:t>
      </w:r>
      <w:r w:rsidRPr="00EF079C">
        <w:rPr>
          <w:rFonts w:ascii="Arial" w:hAnsi="Arial" w:cs="Arial"/>
        </w:rPr>
        <w:t xml:space="preserve"> variables and the second one </w:t>
      </w:r>
      <w:r w:rsidR="00EB2F04" w:rsidRPr="00EF079C">
        <w:rPr>
          <w:rFonts w:ascii="Arial" w:hAnsi="Arial" w:cs="Arial"/>
        </w:rPr>
        <w:t>also include</w:t>
      </w:r>
      <w:r w:rsidR="00666644" w:rsidRPr="00EF079C">
        <w:rPr>
          <w:rFonts w:ascii="Arial" w:hAnsi="Arial" w:cs="Arial"/>
        </w:rPr>
        <w:t>d</w:t>
      </w:r>
      <w:r w:rsidR="00EB2F04" w:rsidRPr="00EF079C">
        <w:rPr>
          <w:rFonts w:ascii="Arial" w:hAnsi="Arial" w:cs="Arial"/>
        </w:rPr>
        <w:t xml:space="preserve"> categorical variables with all the numeric variables. </w:t>
      </w:r>
      <w:r w:rsidR="00AD3084" w:rsidRPr="00EF079C">
        <w:rPr>
          <w:rFonts w:ascii="Arial" w:hAnsi="Arial" w:cs="Arial"/>
        </w:rPr>
        <w:t>The categorical variables</w:t>
      </w:r>
      <w:r w:rsidR="00A2639B" w:rsidRPr="00EF079C">
        <w:rPr>
          <w:rFonts w:ascii="Arial" w:hAnsi="Arial" w:cs="Arial"/>
        </w:rPr>
        <w:t>,</w:t>
      </w:r>
      <w:r w:rsidR="00AD3084" w:rsidRPr="00EF079C">
        <w:rPr>
          <w:rFonts w:ascii="Arial" w:hAnsi="Arial" w:cs="Arial"/>
        </w:rPr>
        <w:t xml:space="preserve"> “director” and “actors”</w:t>
      </w:r>
      <w:r w:rsidR="00A2639B" w:rsidRPr="00EF079C">
        <w:rPr>
          <w:rFonts w:ascii="Arial" w:hAnsi="Arial" w:cs="Arial"/>
        </w:rPr>
        <w:t xml:space="preserve"> each has hundreds of levels and </w:t>
      </w:r>
      <w:r w:rsidR="00AD3084" w:rsidRPr="00EF079C">
        <w:rPr>
          <w:rFonts w:ascii="Arial" w:hAnsi="Arial" w:cs="Arial"/>
        </w:rPr>
        <w:t>were not</w:t>
      </w:r>
      <w:r w:rsidR="00666644" w:rsidRPr="00EF079C">
        <w:rPr>
          <w:rFonts w:ascii="Arial" w:hAnsi="Arial" w:cs="Arial"/>
        </w:rPr>
        <w:t xml:space="preserve"> considered</w:t>
      </w:r>
      <w:r w:rsidR="00AD3084" w:rsidRPr="00EF079C">
        <w:rPr>
          <w:rFonts w:ascii="Arial" w:hAnsi="Arial" w:cs="Arial"/>
        </w:rPr>
        <w:t xml:space="preserve"> </w:t>
      </w:r>
      <w:r w:rsidR="00E82DD8" w:rsidRPr="00EF079C">
        <w:rPr>
          <w:rFonts w:ascii="Arial" w:hAnsi="Arial" w:cs="Arial"/>
        </w:rPr>
        <w:t xml:space="preserve">because </w:t>
      </w:r>
      <w:r w:rsidR="00B040D1" w:rsidRPr="00EF079C">
        <w:rPr>
          <w:rFonts w:ascii="Arial" w:hAnsi="Arial" w:cs="Arial"/>
        </w:rPr>
        <w:t>the</w:t>
      </w:r>
      <w:r w:rsidR="00A2639B" w:rsidRPr="00EF079C">
        <w:rPr>
          <w:rFonts w:ascii="Arial" w:hAnsi="Arial" w:cs="Arial"/>
        </w:rPr>
        <w:t xml:space="preserve"> number of</w:t>
      </w:r>
      <w:r w:rsidR="00B040D1" w:rsidRPr="00EF079C">
        <w:rPr>
          <w:rFonts w:ascii="Arial" w:hAnsi="Arial" w:cs="Arial"/>
        </w:rPr>
        <w:t xml:space="preserve"> data points </w:t>
      </w:r>
      <w:r w:rsidR="004E463D" w:rsidRPr="00EF079C">
        <w:rPr>
          <w:rFonts w:ascii="Arial" w:hAnsi="Arial" w:cs="Arial"/>
        </w:rPr>
        <w:t xml:space="preserve">were very </w:t>
      </w:r>
      <w:r w:rsidR="00A2639B" w:rsidRPr="00EF079C">
        <w:rPr>
          <w:rFonts w:ascii="Arial" w:hAnsi="Arial" w:cs="Arial"/>
        </w:rPr>
        <w:t>insufficient</w:t>
      </w:r>
      <w:r w:rsidR="00D84818" w:rsidRPr="00EF079C">
        <w:rPr>
          <w:rFonts w:ascii="Arial" w:hAnsi="Arial" w:cs="Arial"/>
        </w:rPr>
        <w:t>.</w:t>
      </w:r>
      <w:r w:rsidR="00B040D1" w:rsidRPr="00EF079C">
        <w:rPr>
          <w:rFonts w:ascii="Arial" w:hAnsi="Arial" w:cs="Arial"/>
        </w:rPr>
        <w:t xml:space="preserve"> </w:t>
      </w:r>
      <w:r w:rsidR="004D7F0A" w:rsidRPr="00EF079C">
        <w:rPr>
          <w:rFonts w:ascii="Arial" w:hAnsi="Arial" w:cs="Arial"/>
        </w:rPr>
        <w:t>The initial</w:t>
      </w:r>
      <w:r w:rsidR="004F36BF" w:rsidRPr="00EF079C">
        <w:rPr>
          <w:rFonts w:ascii="Arial" w:hAnsi="Arial" w:cs="Arial"/>
        </w:rPr>
        <w:t xml:space="preserve"> round of regression modeling shows</w:t>
      </w:r>
      <w:r w:rsidR="001549E7" w:rsidRPr="00EF079C">
        <w:rPr>
          <w:rFonts w:ascii="Arial" w:hAnsi="Arial" w:cs="Arial"/>
        </w:rPr>
        <w:t xml:space="preserve"> </w:t>
      </w:r>
      <w:r w:rsidRPr="00EF079C">
        <w:rPr>
          <w:rFonts w:ascii="Arial" w:hAnsi="Arial" w:cs="Arial"/>
        </w:rPr>
        <w:t>data was still not enough for</w:t>
      </w:r>
      <w:r w:rsidR="004F36BF" w:rsidRPr="00EF079C">
        <w:rPr>
          <w:rFonts w:ascii="Arial" w:hAnsi="Arial" w:cs="Arial"/>
        </w:rPr>
        <w:t xml:space="preserve"> </w:t>
      </w:r>
      <w:r w:rsidR="001549E7" w:rsidRPr="00EF079C">
        <w:rPr>
          <w:rFonts w:ascii="Arial" w:hAnsi="Arial" w:cs="Arial"/>
        </w:rPr>
        <w:t xml:space="preserve">most countries, </w:t>
      </w:r>
      <w:proofErr w:type="gramStart"/>
      <w:r w:rsidR="001549E7" w:rsidRPr="00EF079C">
        <w:rPr>
          <w:rFonts w:ascii="Arial" w:hAnsi="Arial" w:cs="Arial"/>
        </w:rPr>
        <w:t>languages</w:t>
      </w:r>
      <w:proofErr w:type="gramEnd"/>
      <w:r w:rsidR="001549E7" w:rsidRPr="00EF079C">
        <w:rPr>
          <w:rFonts w:ascii="Arial" w:hAnsi="Arial" w:cs="Arial"/>
        </w:rPr>
        <w:t xml:space="preserve"> and movie years.</w:t>
      </w:r>
      <w:r w:rsidR="00507D4D" w:rsidRPr="00EF079C">
        <w:rPr>
          <w:rFonts w:ascii="Arial" w:hAnsi="Arial" w:cs="Arial"/>
        </w:rPr>
        <w:t xml:space="preserve"> </w:t>
      </w:r>
      <w:r w:rsidR="005B6C2C" w:rsidRPr="00EF079C">
        <w:rPr>
          <w:rFonts w:ascii="Arial" w:hAnsi="Arial" w:cs="Arial"/>
        </w:rPr>
        <w:t>Besides,</w:t>
      </w:r>
      <w:r w:rsidR="001549E7" w:rsidRPr="00EF079C">
        <w:rPr>
          <w:rFonts w:ascii="Arial" w:hAnsi="Arial" w:cs="Arial"/>
        </w:rPr>
        <w:t xml:space="preserve"> </w:t>
      </w:r>
      <w:r w:rsidR="00507D4D" w:rsidRPr="00EF079C">
        <w:rPr>
          <w:rFonts w:ascii="Arial" w:hAnsi="Arial" w:cs="Arial"/>
        </w:rPr>
        <w:t>m</w:t>
      </w:r>
      <w:r w:rsidRPr="00EF079C">
        <w:rPr>
          <w:rFonts w:ascii="Arial" w:hAnsi="Arial" w:cs="Arial"/>
        </w:rPr>
        <w:t xml:space="preserve">ost countries with coefficient calculated showed higher P-value (over 0.4). Therefore, </w:t>
      </w:r>
      <w:r w:rsidR="00B62984" w:rsidRPr="00EF079C">
        <w:rPr>
          <w:rFonts w:ascii="Arial" w:hAnsi="Arial" w:cs="Arial"/>
        </w:rPr>
        <w:t>only</w:t>
      </w:r>
      <w:r w:rsidR="005B6C2C" w:rsidRPr="00EF079C">
        <w:rPr>
          <w:rFonts w:ascii="Arial" w:hAnsi="Arial" w:cs="Arial"/>
        </w:rPr>
        <w:t xml:space="preserve"> </w:t>
      </w:r>
      <w:r w:rsidR="00B62984" w:rsidRPr="00EF079C">
        <w:rPr>
          <w:rFonts w:ascii="Arial" w:hAnsi="Arial" w:cs="Arial"/>
        </w:rPr>
        <w:t>“</w:t>
      </w:r>
      <w:r w:rsidR="005B6C2C" w:rsidRPr="00EF079C">
        <w:rPr>
          <w:rFonts w:ascii="Arial" w:hAnsi="Arial" w:cs="Arial"/>
        </w:rPr>
        <w:t>color</w:t>
      </w:r>
      <w:r w:rsidR="00B62984" w:rsidRPr="00EF079C">
        <w:rPr>
          <w:rFonts w:ascii="Arial" w:hAnsi="Arial" w:cs="Arial"/>
        </w:rPr>
        <w:t>”</w:t>
      </w:r>
      <w:r w:rsidR="005B6C2C" w:rsidRPr="00EF079C">
        <w:rPr>
          <w:rFonts w:ascii="Arial" w:hAnsi="Arial" w:cs="Arial"/>
        </w:rPr>
        <w:t xml:space="preserve"> and </w:t>
      </w:r>
      <w:r w:rsidR="00B62984" w:rsidRPr="00EF079C">
        <w:rPr>
          <w:rFonts w:ascii="Arial" w:hAnsi="Arial" w:cs="Arial"/>
        </w:rPr>
        <w:t>“</w:t>
      </w:r>
      <w:proofErr w:type="spellStart"/>
      <w:r w:rsidR="005B6C2C" w:rsidRPr="00EF079C">
        <w:rPr>
          <w:rFonts w:ascii="Arial" w:hAnsi="Arial" w:cs="Arial"/>
        </w:rPr>
        <w:t>content_rating</w:t>
      </w:r>
      <w:proofErr w:type="spellEnd"/>
      <w:r w:rsidR="00B62984" w:rsidRPr="00EF079C">
        <w:rPr>
          <w:rFonts w:ascii="Arial" w:hAnsi="Arial" w:cs="Arial"/>
        </w:rPr>
        <w:t xml:space="preserve">” were used for </w:t>
      </w:r>
      <w:r w:rsidR="007562D9" w:rsidRPr="00EF079C">
        <w:rPr>
          <w:rFonts w:ascii="Arial" w:hAnsi="Arial" w:cs="Arial"/>
        </w:rPr>
        <w:t xml:space="preserve">modeling (Table </w:t>
      </w:r>
      <w:r w:rsidR="00020AB3" w:rsidRPr="00EF079C">
        <w:rPr>
          <w:rFonts w:ascii="Arial" w:hAnsi="Arial" w:cs="Arial"/>
        </w:rPr>
        <w:t>4</w:t>
      </w:r>
      <w:r w:rsidR="007562D9" w:rsidRPr="00EF079C">
        <w:rPr>
          <w:rFonts w:ascii="Arial" w:hAnsi="Arial" w:cs="Arial"/>
        </w:rPr>
        <w:t>)</w:t>
      </w:r>
      <w:r w:rsidR="00EF4F8A" w:rsidRPr="00EF079C">
        <w:rPr>
          <w:rFonts w:ascii="Arial" w:hAnsi="Arial" w:cs="Arial"/>
        </w:rPr>
        <w:t>.</w:t>
      </w:r>
    </w:p>
    <w:p w14:paraId="177CF8F8" w14:textId="45CFF9F6" w:rsidR="00EF4F8A" w:rsidRPr="00EF079C" w:rsidRDefault="00EF4F8A" w:rsidP="00774EB7">
      <w:pPr>
        <w:spacing w:line="240" w:lineRule="auto"/>
        <w:ind w:firstLine="720"/>
        <w:rPr>
          <w:rFonts w:ascii="Arial" w:hAnsi="Arial" w:cs="Arial"/>
        </w:rPr>
      </w:pPr>
      <w:r w:rsidRPr="00EF079C">
        <w:rPr>
          <w:rFonts w:ascii="Arial" w:hAnsi="Arial" w:cs="Arial"/>
        </w:rPr>
        <w:t>To visualize the prediction, we plot two predictions of each data point against their actual value (Figure</w:t>
      </w:r>
      <w:r w:rsidR="00A44F09" w:rsidRPr="00EF079C">
        <w:rPr>
          <w:rFonts w:ascii="Arial" w:hAnsi="Arial" w:cs="Arial"/>
        </w:rPr>
        <w:t xml:space="preserve"> 22</w:t>
      </w:r>
      <w:r w:rsidRPr="00EF079C">
        <w:rPr>
          <w:rFonts w:ascii="Arial" w:hAnsi="Arial" w:cs="Arial"/>
        </w:rPr>
        <w:t xml:space="preserve">) </w:t>
      </w:r>
      <w:r w:rsidR="007D64F3" w:rsidRPr="00EF079C">
        <w:rPr>
          <w:rFonts w:ascii="Arial" w:hAnsi="Arial" w:cs="Arial"/>
        </w:rPr>
        <w:t>The magenta dot line</w:t>
      </w:r>
      <w:r w:rsidR="00197DDA" w:rsidRPr="00EF079C">
        <w:rPr>
          <w:rFonts w:ascii="Arial" w:hAnsi="Arial" w:cs="Arial"/>
        </w:rPr>
        <w:t>s</w:t>
      </w:r>
      <w:r w:rsidR="007D64F3" w:rsidRPr="00EF079C">
        <w:rPr>
          <w:rFonts w:ascii="Arial" w:hAnsi="Arial" w:cs="Arial"/>
        </w:rPr>
        <w:t xml:space="preserve"> </w:t>
      </w:r>
      <w:r w:rsidR="001D5BAB" w:rsidRPr="00EF079C">
        <w:rPr>
          <w:rFonts w:ascii="Arial" w:hAnsi="Arial" w:cs="Arial"/>
        </w:rPr>
        <w:t>in</w:t>
      </w:r>
      <w:r w:rsidR="00390111" w:rsidRPr="00EF079C">
        <w:rPr>
          <w:rFonts w:ascii="Arial" w:hAnsi="Arial" w:cs="Arial"/>
        </w:rPr>
        <w:t xml:space="preserve"> both</w:t>
      </w:r>
      <w:r w:rsidR="001D5BAB" w:rsidRPr="00EF079C">
        <w:rPr>
          <w:rFonts w:ascii="Arial" w:hAnsi="Arial" w:cs="Arial"/>
        </w:rPr>
        <w:t xml:space="preserve"> </w:t>
      </w:r>
      <w:proofErr w:type="gramStart"/>
      <w:r w:rsidR="001D5BAB" w:rsidRPr="00EF079C">
        <w:rPr>
          <w:rFonts w:ascii="Arial" w:hAnsi="Arial" w:cs="Arial"/>
        </w:rPr>
        <w:t>graph</w:t>
      </w:r>
      <w:proofErr w:type="gramEnd"/>
      <w:r w:rsidR="001D5BAB" w:rsidRPr="00EF079C">
        <w:rPr>
          <w:rFonts w:ascii="Arial" w:hAnsi="Arial" w:cs="Arial"/>
        </w:rPr>
        <w:t xml:space="preserve"> </w:t>
      </w:r>
      <w:r w:rsidR="00390111" w:rsidRPr="00EF079C">
        <w:rPr>
          <w:rFonts w:ascii="Arial" w:hAnsi="Arial" w:cs="Arial"/>
        </w:rPr>
        <w:t>are the lines when</w:t>
      </w:r>
      <w:r w:rsidR="007D64F3" w:rsidRPr="00EF079C">
        <w:rPr>
          <w:rFonts w:ascii="Arial" w:hAnsi="Arial" w:cs="Arial"/>
        </w:rPr>
        <w:t xml:space="preserve"> prediction</w:t>
      </w:r>
      <w:r w:rsidR="00390111" w:rsidRPr="00EF079C">
        <w:rPr>
          <w:rFonts w:ascii="Arial" w:hAnsi="Arial" w:cs="Arial"/>
        </w:rPr>
        <w:t>s equal</w:t>
      </w:r>
      <w:r w:rsidR="007D64F3" w:rsidRPr="00EF079C">
        <w:rPr>
          <w:rFonts w:ascii="Arial" w:hAnsi="Arial" w:cs="Arial"/>
        </w:rPr>
        <w:t xml:space="preserve"> to the actual </w:t>
      </w:r>
      <w:r w:rsidR="001D5BAB" w:rsidRPr="00EF079C">
        <w:rPr>
          <w:rFonts w:ascii="Arial" w:hAnsi="Arial" w:cs="Arial"/>
        </w:rPr>
        <w:t>value</w:t>
      </w:r>
      <w:r w:rsidR="00197DDA" w:rsidRPr="00EF079C">
        <w:rPr>
          <w:rFonts w:ascii="Arial" w:hAnsi="Arial" w:cs="Arial"/>
        </w:rPr>
        <w:t xml:space="preserve"> (y = x)</w:t>
      </w:r>
      <w:r w:rsidR="007D64F3" w:rsidRPr="00EF079C">
        <w:rPr>
          <w:rFonts w:ascii="Arial" w:hAnsi="Arial" w:cs="Arial"/>
        </w:rPr>
        <w:t xml:space="preserve">. Therefore, the </w:t>
      </w:r>
      <w:r w:rsidR="000560DB" w:rsidRPr="00EF079C">
        <w:rPr>
          <w:rFonts w:ascii="Arial" w:hAnsi="Arial" w:cs="Arial"/>
        </w:rPr>
        <w:t xml:space="preserve">closer </w:t>
      </w:r>
      <w:r w:rsidR="007D64F3" w:rsidRPr="00EF079C">
        <w:rPr>
          <w:rFonts w:ascii="Arial" w:hAnsi="Arial" w:cs="Arial"/>
        </w:rPr>
        <w:t>data point</w:t>
      </w:r>
      <w:r w:rsidR="000560DB" w:rsidRPr="00EF079C">
        <w:rPr>
          <w:rFonts w:ascii="Arial" w:hAnsi="Arial" w:cs="Arial"/>
        </w:rPr>
        <w:t>s</w:t>
      </w:r>
      <w:r w:rsidR="007D64F3" w:rsidRPr="00EF079C">
        <w:rPr>
          <w:rFonts w:ascii="Arial" w:hAnsi="Arial" w:cs="Arial"/>
        </w:rPr>
        <w:t xml:space="preserve"> to the magenta line</w:t>
      </w:r>
      <w:r w:rsidR="000560DB" w:rsidRPr="00EF079C">
        <w:rPr>
          <w:rFonts w:ascii="Arial" w:hAnsi="Arial" w:cs="Arial"/>
        </w:rPr>
        <w:t>s</w:t>
      </w:r>
      <w:r w:rsidR="007D64F3" w:rsidRPr="00EF079C">
        <w:rPr>
          <w:rFonts w:ascii="Arial" w:hAnsi="Arial" w:cs="Arial"/>
        </w:rPr>
        <w:t>, the less error</w:t>
      </w:r>
      <w:r w:rsidR="000560DB" w:rsidRPr="00EF079C">
        <w:rPr>
          <w:rFonts w:ascii="Arial" w:hAnsi="Arial" w:cs="Arial"/>
        </w:rPr>
        <w:t>s prediction are</w:t>
      </w:r>
      <w:r w:rsidR="007D64F3" w:rsidRPr="00EF079C">
        <w:rPr>
          <w:rFonts w:ascii="Arial" w:hAnsi="Arial" w:cs="Arial"/>
        </w:rPr>
        <w:t xml:space="preserve">.  </w:t>
      </w:r>
      <w:r w:rsidR="00B4331F" w:rsidRPr="00EF079C">
        <w:rPr>
          <w:rFonts w:ascii="Arial" w:hAnsi="Arial" w:cs="Arial"/>
        </w:rPr>
        <w:t xml:space="preserve">Both graphs show that the data points </w:t>
      </w:r>
      <w:r w:rsidR="003D27CB" w:rsidRPr="00EF079C">
        <w:rPr>
          <w:rFonts w:ascii="Arial" w:hAnsi="Arial" w:cs="Arial"/>
        </w:rPr>
        <w:t>in</w:t>
      </w:r>
      <w:r w:rsidR="00B4331F" w:rsidRPr="00EF079C">
        <w:rPr>
          <w:rFonts w:ascii="Arial" w:hAnsi="Arial" w:cs="Arial"/>
        </w:rPr>
        <w:t xml:space="preserve"> lower profit range </w:t>
      </w:r>
      <w:r w:rsidR="007A3001" w:rsidRPr="00EF079C">
        <w:rPr>
          <w:rFonts w:ascii="Arial" w:hAnsi="Arial" w:cs="Arial"/>
        </w:rPr>
        <w:t>(</w:t>
      </w:r>
      <w:r w:rsidR="00B4331F" w:rsidRPr="00EF079C">
        <w:rPr>
          <w:rFonts w:ascii="Arial" w:hAnsi="Arial" w:cs="Arial"/>
        </w:rPr>
        <w:t xml:space="preserve">less than 200 million) </w:t>
      </w:r>
      <w:r w:rsidR="009C7B85" w:rsidRPr="00EF079C">
        <w:rPr>
          <w:rFonts w:ascii="Arial" w:hAnsi="Arial" w:cs="Arial"/>
        </w:rPr>
        <w:t>deviated</w:t>
      </w:r>
      <w:r w:rsidR="003D27CB" w:rsidRPr="00EF079C">
        <w:rPr>
          <w:rFonts w:ascii="Arial" w:hAnsi="Arial" w:cs="Arial"/>
        </w:rPr>
        <w:t xml:space="preserve"> the magenta line </w:t>
      </w:r>
      <w:r w:rsidR="009C7B85" w:rsidRPr="00EF079C">
        <w:rPr>
          <w:rFonts w:ascii="Arial" w:hAnsi="Arial" w:cs="Arial"/>
        </w:rPr>
        <w:t>less</w:t>
      </w:r>
      <w:r w:rsidR="003D27CB" w:rsidRPr="00EF079C">
        <w:rPr>
          <w:rFonts w:ascii="Arial" w:hAnsi="Arial" w:cs="Arial"/>
        </w:rPr>
        <w:t xml:space="preserve"> than in </w:t>
      </w:r>
      <w:r w:rsidR="000C7CE5" w:rsidRPr="00EF079C">
        <w:rPr>
          <w:rFonts w:ascii="Arial" w:hAnsi="Arial" w:cs="Arial"/>
        </w:rPr>
        <w:t xml:space="preserve">the higher range, indicating </w:t>
      </w:r>
      <w:proofErr w:type="gramStart"/>
      <w:r w:rsidR="00F97A3D" w:rsidRPr="00EF079C">
        <w:rPr>
          <w:rFonts w:ascii="Arial" w:hAnsi="Arial" w:cs="Arial"/>
        </w:rPr>
        <w:t>both</w:t>
      </w:r>
      <w:proofErr w:type="gramEnd"/>
      <w:r w:rsidR="00F97A3D" w:rsidRPr="00EF079C">
        <w:rPr>
          <w:rFonts w:ascii="Arial" w:hAnsi="Arial" w:cs="Arial"/>
        </w:rPr>
        <w:t xml:space="preserve"> prediction has </w:t>
      </w:r>
      <w:r w:rsidR="00EE3CA5" w:rsidRPr="00EF079C">
        <w:rPr>
          <w:rFonts w:ascii="Arial" w:hAnsi="Arial" w:cs="Arial"/>
        </w:rPr>
        <w:t>better performance</w:t>
      </w:r>
      <w:r w:rsidR="000C7CE5" w:rsidRPr="00EF079C">
        <w:rPr>
          <w:rFonts w:ascii="Arial" w:hAnsi="Arial" w:cs="Arial"/>
        </w:rPr>
        <w:t xml:space="preserve"> to predict the lower range of profit. </w:t>
      </w:r>
      <w:r w:rsidR="00F97A3D" w:rsidRPr="00EF079C">
        <w:rPr>
          <w:rFonts w:ascii="Arial" w:hAnsi="Arial" w:cs="Arial"/>
        </w:rPr>
        <w:t xml:space="preserve">To compare the prediction errors </w:t>
      </w:r>
      <w:r w:rsidR="00F15F8E" w:rsidRPr="00EF079C">
        <w:rPr>
          <w:rFonts w:ascii="Arial" w:hAnsi="Arial" w:cs="Arial"/>
        </w:rPr>
        <w:t>from two models</w:t>
      </w:r>
      <w:r w:rsidR="005213F0" w:rsidRPr="00EF079C">
        <w:rPr>
          <w:rFonts w:ascii="Arial" w:hAnsi="Arial" w:cs="Arial"/>
        </w:rPr>
        <w:t xml:space="preserve">, we </w:t>
      </w:r>
      <w:r w:rsidR="00F15F8E" w:rsidRPr="00EF079C">
        <w:rPr>
          <w:rFonts w:ascii="Arial" w:hAnsi="Arial" w:cs="Arial"/>
        </w:rPr>
        <w:t xml:space="preserve">constructed </w:t>
      </w:r>
      <w:r w:rsidR="005213F0" w:rsidRPr="00EF079C">
        <w:rPr>
          <w:rFonts w:ascii="Arial" w:hAnsi="Arial" w:cs="Arial"/>
        </w:rPr>
        <w:t>over prediction</w:t>
      </w:r>
      <w:r w:rsidR="00F15F8E" w:rsidRPr="00EF079C">
        <w:rPr>
          <w:rFonts w:ascii="Arial" w:hAnsi="Arial" w:cs="Arial"/>
        </w:rPr>
        <w:t xml:space="preserve"> </w:t>
      </w:r>
      <w:r w:rsidR="009C7B85" w:rsidRPr="00EF079C">
        <w:rPr>
          <w:rFonts w:ascii="Arial" w:hAnsi="Arial" w:cs="Arial"/>
        </w:rPr>
        <w:t xml:space="preserve">vectors, </w:t>
      </w:r>
      <w:r w:rsidR="005213F0" w:rsidRPr="00EF079C">
        <w:rPr>
          <w:rFonts w:ascii="Arial" w:hAnsi="Arial" w:cs="Arial"/>
        </w:rPr>
        <w:t xml:space="preserve">which </w:t>
      </w:r>
      <w:r w:rsidR="00F15F8E" w:rsidRPr="00EF079C">
        <w:rPr>
          <w:rFonts w:ascii="Arial" w:hAnsi="Arial" w:cs="Arial"/>
        </w:rPr>
        <w:t xml:space="preserve">calculated </w:t>
      </w:r>
      <w:r w:rsidR="005213F0" w:rsidRPr="00EF079C">
        <w:rPr>
          <w:rFonts w:ascii="Arial" w:hAnsi="Arial" w:cs="Arial"/>
        </w:rPr>
        <w:t>the percentage of actual value over predicted (</w:t>
      </w:r>
      <w:r w:rsidR="00F15F8E" w:rsidRPr="00EF079C">
        <w:rPr>
          <w:rFonts w:ascii="Arial" w:hAnsi="Arial" w:cs="Arial"/>
        </w:rPr>
        <w:t>if positive</w:t>
      </w:r>
      <w:r w:rsidR="005213F0" w:rsidRPr="00EF079C">
        <w:rPr>
          <w:rFonts w:ascii="Arial" w:hAnsi="Arial" w:cs="Arial"/>
        </w:rPr>
        <w:t>) or under predicted (</w:t>
      </w:r>
      <w:r w:rsidR="00F15F8E" w:rsidRPr="00EF079C">
        <w:rPr>
          <w:rFonts w:ascii="Arial" w:hAnsi="Arial" w:cs="Arial"/>
        </w:rPr>
        <w:t xml:space="preserve">if </w:t>
      </w:r>
      <w:r w:rsidR="005213F0" w:rsidRPr="00EF079C">
        <w:rPr>
          <w:rFonts w:ascii="Arial" w:hAnsi="Arial" w:cs="Arial"/>
        </w:rPr>
        <w:t>negativ</w:t>
      </w:r>
      <w:r w:rsidR="00F15F8E" w:rsidRPr="00EF079C">
        <w:rPr>
          <w:rFonts w:ascii="Arial" w:hAnsi="Arial" w:cs="Arial"/>
        </w:rPr>
        <w:t>e</w:t>
      </w:r>
      <w:r w:rsidR="005213F0" w:rsidRPr="00EF079C">
        <w:rPr>
          <w:rFonts w:ascii="Arial" w:hAnsi="Arial" w:cs="Arial"/>
        </w:rPr>
        <w:t>).</w:t>
      </w:r>
      <w:r w:rsidR="001728A7" w:rsidRPr="00EF079C">
        <w:rPr>
          <w:rFonts w:ascii="Arial" w:hAnsi="Arial" w:cs="Arial"/>
        </w:rPr>
        <w:t xml:space="preserve"> With boxplots, we further visualize</w:t>
      </w:r>
      <w:r w:rsidR="005E108B" w:rsidRPr="00EF079C">
        <w:rPr>
          <w:rFonts w:ascii="Arial" w:hAnsi="Arial" w:cs="Arial"/>
        </w:rPr>
        <w:t>d the prediction error</w:t>
      </w:r>
      <w:r w:rsidR="001728A7" w:rsidRPr="00EF079C">
        <w:rPr>
          <w:rFonts w:ascii="Arial" w:hAnsi="Arial" w:cs="Arial"/>
        </w:rPr>
        <w:t xml:space="preserve"> distribution from two models</w:t>
      </w:r>
      <w:r w:rsidR="00331E30" w:rsidRPr="00EF079C">
        <w:rPr>
          <w:rFonts w:ascii="Arial" w:hAnsi="Arial" w:cs="Arial"/>
        </w:rPr>
        <w:t xml:space="preserve"> with boxplots statistics calculated</w:t>
      </w:r>
      <w:r w:rsidR="00736244" w:rsidRPr="00EF079C">
        <w:rPr>
          <w:rFonts w:ascii="Arial" w:hAnsi="Arial" w:cs="Arial"/>
        </w:rPr>
        <w:t xml:space="preserve"> (Figure 22)</w:t>
      </w:r>
      <w:r w:rsidR="001728A7" w:rsidRPr="00EF079C">
        <w:rPr>
          <w:rFonts w:ascii="Arial" w:hAnsi="Arial" w:cs="Arial"/>
        </w:rPr>
        <w:t xml:space="preserve">. </w:t>
      </w:r>
      <w:r w:rsidR="00774EB7" w:rsidRPr="00EF079C">
        <w:rPr>
          <w:rFonts w:ascii="Arial" w:hAnsi="Arial" w:cs="Arial"/>
        </w:rPr>
        <w:t xml:space="preserve">Both </w:t>
      </w:r>
      <w:r w:rsidR="003722C0" w:rsidRPr="00EF079C">
        <w:rPr>
          <w:rFonts w:ascii="Arial" w:hAnsi="Arial" w:cs="Arial"/>
        </w:rPr>
        <w:t xml:space="preserve">box plots show </w:t>
      </w:r>
      <w:proofErr w:type="gramStart"/>
      <w:r w:rsidR="003722C0" w:rsidRPr="00EF079C">
        <w:rPr>
          <w:rFonts w:ascii="Arial" w:hAnsi="Arial" w:cs="Arial"/>
        </w:rPr>
        <w:t>a number of</w:t>
      </w:r>
      <w:proofErr w:type="gramEnd"/>
      <w:r w:rsidR="00774EB7" w:rsidRPr="00EF079C">
        <w:rPr>
          <w:rFonts w:ascii="Arial" w:hAnsi="Arial" w:cs="Arial"/>
        </w:rPr>
        <w:t xml:space="preserve"> outliers</w:t>
      </w:r>
      <w:r w:rsidR="00980FE4" w:rsidRPr="00EF079C">
        <w:rPr>
          <w:rFonts w:ascii="Arial" w:hAnsi="Arial" w:cs="Arial"/>
        </w:rPr>
        <w:t xml:space="preserve"> in the</w:t>
      </w:r>
      <w:r w:rsidR="00774EB7" w:rsidRPr="00EF079C">
        <w:rPr>
          <w:rFonts w:ascii="Arial" w:hAnsi="Arial" w:cs="Arial"/>
        </w:rPr>
        <w:t xml:space="preserve"> over</w:t>
      </w:r>
      <w:r w:rsidR="003722C0" w:rsidRPr="00EF079C">
        <w:rPr>
          <w:rFonts w:ascii="Arial" w:hAnsi="Arial" w:cs="Arial"/>
        </w:rPr>
        <w:t xml:space="preserve"> </w:t>
      </w:r>
      <w:r w:rsidR="00774EB7" w:rsidRPr="00EF079C">
        <w:rPr>
          <w:rFonts w:ascii="Arial" w:hAnsi="Arial" w:cs="Arial"/>
        </w:rPr>
        <w:t>prediction</w:t>
      </w:r>
      <w:r w:rsidR="003722C0" w:rsidRPr="00EF079C">
        <w:rPr>
          <w:rFonts w:ascii="Arial" w:hAnsi="Arial" w:cs="Arial"/>
        </w:rPr>
        <w:t xml:space="preserve"> vector</w:t>
      </w:r>
      <w:r w:rsidR="00980FE4" w:rsidRPr="00EF079C">
        <w:rPr>
          <w:rFonts w:ascii="Arial" w:hAnsi="Arial" w:cs="Arial"/>
        </w:rPr>
        <w:t>s</w:t>
      </w:r>
      <w:r w:rsidR="00774EB7" w:rsidRPr="00EF079C">
        <w:rPr>
          <w:rFonts w:ascii="Arial" w:hAnsi="Arial" w:cs="Arial"/>
        </w:rPr>
        <w:t xml:space="preserve">. </w:t>
      </w:r>
      <w:r w:rsidR="00331E30" w:rsidRPr="00EF079C">
        <w:rPr>
          <w:rFonts w:ascii="Arial" w:hAnsi="Arial" w:cs="Arial"/>
        </w:rPr>
        <w:t xml:space="preserve">With the incorporation </w:t>
      </w:r>
      <w:r w:rsidR="00144659" w:rsidRPr="00EF079C">
        <w:rPr>
          <w:rFonts w:ascii="Arial" w:hAnsi="Arial" w:cs="Arial"/>
        </w:rPr>
        <w:t>of categorical variables, half of the</w:t>
      </w:r>
      <w:r w:rsidR="00331E30" w:rsidRPr="00EF079C">
        <w:rPr>
          <w:rFonts w:ascii="Arial" w:hAnsi="Arial" w:cs="Arial"/>
        </w:rPr>
        <w:t xml:space="preserve"> </w:t>
      </w:r>
      <w:r w:rsidR="00144659" w:rsidRPr="00EF079C">
        <w:rPr>
          <w:rFonts w:ascii="Arial" w:hAnsi="Arial" w:cs="Arial"/>
        </w:rPr>
        <w:t>over prediction range shrank from [-0.32, 1.3] to [-0.17, 0.79]</w:t>
      </w:r>
      <w:r w:rsidR="009E5EB0" w:rsidRPr="00EF079C">
        <w:rPr>
          <w:rFonts w:ascii="Arial" w:hAnsi="Arial" w:cs="Arial"/>
        </w:rPr>
        <w:t xml:space="preserve"> </w:t>
      </w:r>
      <w:r w:rsidR="00940157" w:rsidRPr="00EF079C">
        <w:rPr>
          <w:rFonts w:ascii="Arial" w:hAnsi="Arial" w:cs="Arial"/>
        </w:rPr>
        <w:t>and the</w:t>
      </w:r>
      <w:r w:rsidR="009E5EB0" w:rsidRPr="00EF079C">
        <w:rPr>
          <w:rFonts w:ascii="Arial" w:hAnsi="Arial" w:cs="Arial"/>
        </w:rPr>
        <w:t xml:space="preserve"> median value decreased from 0.33 to 0.018</w:t>
      </w:r>
      <w:r w:rsidR="00E866F4" w:rsidRPr="00EF079C">
        <w:rPr>
          <w:rFonts w:ascii="Arial" w:hAnsi="Arial" w:cs="Arial"/>
        </w:rPr>
        <w:t xml:space="preserve"> (Tale 5)</w:t>
      </w:r>
      <w:r w:rsidR="00525171" w:rsidRPr="00EF079C">
        <w:rPr>
          <w:rFonts w:ascii="Arial" w:hAnsi="Arial" w:cs="Arial"/>
        </w:rPr>
        <w:t>. This indicated the categorical variables in the models improve</w:t>
      </w:r>
      <w:r w:rsidR="00C5232A" w:rsidRPr="00EF079C">
        <w:rPr>
          <w:rFonts w:ascii="Arial" w:hAnsi="Arial" w:cs="Arial"/>
        </w:rPr>
        <w:t>d</w:t>
      </w:r>
      <w:r w:rsidR="00525171" w:rsidRPr="00EF079C">
        <w:rPr>
          <w:rFonts w:ascii="Arial" w:hAnsi="Arial" w:cs="Arial"/>
        </w:rPr>
        <w:t xml:space="preserve"> the model performance. </w:t>
      </w:r>
    </w:p>
    <w:p w14:paraId="7A7B7E8C" w14:textId="40513DB3" w:rsidR="00F039FA" w:rsidRPr="00EF079C" w:rsidRDefault="002E688E" w:rsidP="00276D5B">
      <w:pPr>
        <w:spacing w:line="240" w:lineRule="auto"/>
        <w:ind w:firstLine="720"/>
        <w:rPr>
          <w:rFonts w:ascii="Arial" w:hAnsi="Arial" w:cs="Arial"/>
        </w:rPr>
      </w:pPr>
      <w:r w:rsidRPr="00EF079C">
        <w:rPr>
          <w:rFonts w:ascii="Arial" w:hAnsi="Arial" w:cs="Arial"/>
        </w:rPr>
        <w:t xml:space="preserve">To further </w:t>
      </w:r>
      <w:r w:rsidR="001C4E26" w:rsidRPr="00EF079C">
        <w:rPr>
          <w:rFonts w:ascii="Arial" w:hAnsi="Arial" w:cs="Arial"/>
        </w:rPr>
        <w:t>explore</w:t>
      </w:r>
      <w:r w:rsidR="001E0AE8" w:rsidRPr="00EF079C">
        <w:rPr>
          <w:rFonts w:ascii="Arial" w:hAnsi="Arial" w:cs="Arial"/>
        </w:rPr>
        <w:t xml:space="preserve"> how individual</w:t>
      </w:r>
      <w:r w:rsidRPr="00EF079C">
        <w:rPr>
          <w:rFonts w:ascii="Arial" w:hAnsi="Arial" w:cs="Arial"/>
        </w:rPr>
        <w:t xml:space="preserve"> </w:t>
      </w:r>
      <w:r w:rsidR="001E0AE8" w:rsidRPr="00EF079C">
        <w:rPr>
          <w:rFonts w:ascii="Arial" w:hAnsi="Arial" w:cs="Arial"/>
        </w:rPr>
        <w:t>variables</w:t>
      </w:r>
      <w:r w:rsidRPr="00EF079C">
        <w:rPr>
          <w:rFonts w:ascii="Arial" w:hAnsi="Arial" w:cs="Arial"/>
        </w:rPr>
        <w:t xml:space="preserve"> </w:t>
      </w:r>
      <w:r w:rsidR="00CB333D" w:rsidRPr="00EF079C">
        <w:rPr>
          <w:rFonts w:ascii="Arial" w:hAnsi="Arial" w:cs="Arial"/>
        </w:rPr>
        <w:t>contribut</w:t>
      </w:r>
      <w:r w:rsidR="00D32074" w:rsidRPr="00EF079C">
        <w:rPr>
          <w:rFonts w:ascii="Arial" w:hAnsi="Arial" w:cs="Arial"/>
        </w:rPr>
        <w:t xml:space="preserve">ing </w:t>
      </w:r>
      <w:r w:rsidR="007D6C1E" w:rsidRPr="00EF079C">
        <w:rPr>
          <w:rFonts w:ascii="Arial" w:hAnsi="Arial" w:cs="Arial"/>
        </w:rPr>
        <w:t>to the gross profit, we</w:t>
      </w:r>
      <w:r w:rsidR="00E10935" w:rsidRPr="00EF079C">
        <w:rPr>
          <w:rFonts w:ascii="Arial" w:hAnsi="Arial" w:cs="Arial"/>
        </w:rPr>
        <w:t xml:space="preserve"> mapped the gro</w:t>
      </w:r>
      <w:r w:rsidR="004D085E" w:rsidRPr="00EF079C">
        <w:rPr>
          <w:rFonts w:ascii="Arial" w:hAnsi="Arial" w:cs="Arial"/>
        </w:rPr>
        <w:t>ss profit against each variable</w:t>
      </w:r>
      <w:r w:rsidR="00E10935" w:rsidRPr="00EF079C">
        <w:rPr>
          <w:rFonts w:ascii="Arial" w:hAnsi="Arial" w:cs="Arial"/>
        </w:rPr>
        <w:t xml:space="preserve"> </w:t>
      </w:r>
      <w:r w:rsidR="00276D5B" w:rsidRPr="00EF079C">
        <w:rPr>
          <w:rFonts w:ascii="Arial" w:hAnsi="Arial" w:cs="Arial"/>
        </w:rPr>
        <w:t>using scatter plots</w:t>
      </w:r>
      <w:r w:rsidR="003E4FEE" w:rsidRPr="00EF079C">
        <w:rPr>
          <w:rFonts w:ascii="Arial" w:hAnsi="Arial" w:cs="Arial"/>
        </w:rPr>
        <w:t>. The green line in</w:t>
      </w:r>
      <w:r w:rsidR="00276D5B" w:rsidRPr="00EF079C">
        <w:rPr>
          <w:rFonts w:ascii="Arial" w:hAnsi="Arial" w:cs="Arial"/>
        </w:rPr>
        <w:t xml:space="preserve"> ea</w:t>
      </w:r>
      <w:r w:rsidR="003E4FEE" w:rsidRPr="00EF079C">
        <w:rPr>
          <w:rFonts w:ascii="Arial" w:hAnsi="Arial" w:cs="Arial"/>
        </w:rPr>
        <w:t>ch plot</w:t>
      </w:r>
      <w:r w:rsidR="00276D5B" w:rsidRPr="00EF079C">
        <w:rPr>
          <w:rFonts w:ascii="Arial" w:hAnsi="Arial" w:cs="Arial"/>
        </w:rPr>
        <w:t xml:space="preserve"> indicate</w:t>
      </w:r>
      <w:r w:rsidR="003E4FEE" w:rsidRPr="00EF079C">
        <w:rPr>
          <w:rFonts w:ascii="Arial" w:hAnsi="Arial" w:cs="Arial"/>
        </w:rPr>
        <w:t>s</w:t>
      </w:r>
      <w:r w:rsidR="00276D5B" w:rsidRPr="00EF079C">
        <w:rPr>
          <w:rFonts w:ascii="Arial" w:hAnsi="Arial" w:cs="Arial"/>
        </w:rPr>
        <w:t xml:space="preserve"> the linear regression relationship between </w:t>
      </w:r>
      <w:r w:rsidR="003E4FEE" w:rsidRPr="00EF079C">
        <w:rPr>
          <w:rFonts w:ascii="Arial" w:hAnsi="Arial" w:cs="Arial"/>
        </w:rPr>
        <w:t>the individual variable</w:t>
      </w:r>
      <w:r w:rsidR="00276D5B" w:rsidRPr="00EF079C">
        <w:rPr>
          <w:rFonts w:ascii="Arial" w:hAnsi="Arial" w:cs="Arial"/>
        </w:rPr>
        <w:t xml:space="preserve"> and gross </w:t>
      </w:r>
      <w:r w:rsidR="003E4FEE" w:rsidRPr="00EF079C">
        <w:rPr>
          <w:rFonts w:ascii="Arial" w:hAnsi="Arial" w:cs="Arial"/>
        </w:rPr>
        <w:t>profit</w:t>
      </w:r>
      <w:r w:rsidR="001A367E" w:rsidRPr="00EF079C">
        <w:rPr>
          <w:rFonts w:ascii="Arial" w:hAnsi="Arial" w:cs="Arial"/>
        </w:rPr>
        <w:t xml:space="preserve"> of franchise movies</w:t>
      </w:r>
      <w:r w:rsidR="00276D5B" w:rsidRPr="00EF079C">
        <w:rPr>
          <w:rFonts w:ascii="Arial" w:hAnsi="Arial" w:cs="Arial"/>
        </w:rPr>
        <w:t xml:space="preserve">.   </w:t>
      </w:r>
      <w:r w:rsidR="004D085E" w:rsidRPr="00EF079C">
        <w:rPr>
          <w:rFonts w:ascii="Arial" w:hAnsi="Arial" w:cs="Arial"/>
        </w:rPr>
        <w:t xml:space="preserve">Figure </w:t>
      </w:r>
      <w:r w:rsidR="00574097" w:rsidRPr="00EF079C">
        <w:rPr>
          <w:rFonts w:ascii="Arial" w:hAnsi="Arial" w:cs="Arial"/>
        </w:rPr>
        <w:t xml:space="preserve">23 shows </w:t>
      </w:r>
      <w:r w:rsidR="00C5468A" w:rsidRPr="00EF079C">
        <w:rPr>
          <w:rFonts w:ascii="Arial" w:hAnsi="Arial" w:cs="Arial"/>
        </w:rPr>
        <w:t>variable</w:t>
      </w:r>
      <w:r w:rsidR="003E3C74" w:rsidRPr="00EF079C">
        <w:rPr>
          <w:rFonts w:ascii="Arial" w:hAnsi="Arial" w:cs="Arial"/>
        </w:rPr>
        <w:t xml:space="preserve">s contributing to the gross profit are “number of voted users”, “number of users for reviews”, “number of critic reviews”, </w:t>
      </w:r>
      <w:r w:rsidR="00F20864" w:rsidRPr="00EF079C">
        <w:rPr>
          <w:rFonts w:ascii="Arial" w:hAnsi="Arial" w:cs="Arial"/>
        </w:rPr>
        <w:t>“budgets” and “IMDB scores”</w:t>
      </w:r>
      <w:r w:rsidR="00EC3D9A" w:rsidRPr="00EF079C">
        <w:rPr>
          <w:rFonts w:ascii="Arial" w:hAnsi="Arial" w:cs="Arial"/>
        </w:rPr>
        <w:t>.</w:t>
      </w:r>
      <w:r w:rsidR="008A0596" w:rsidRPr="00EF079C">
        <w:rPr>
          <w:rFonts w:ascii="Arial" w:hAnsi="Arial" w:cs="Arial"/>
        </w:rPr>
        <w:t xml:space="preserve"> The first two variables</w:t>
      </w:r>
      <w:r w:rsidR="00645B25" w:rsidRPr="00EF079C">
        <w:rPr>
          <w:rFonts w:ascii="Arial" w:hAnsi="Arial" w:cs="Arial"/>
        </w:rPr>
        <w:t xml:space="preserve"> impl</w:t>
      </w:r>
      <w:r w:rsidR="00303E9E" w:rsidRPr="00EF079C">
        <w:rPr>
          <w:rFonts w:ascii="Arial" w:hAnsi="Arial" w:cs="Arial"/>
        </w:rPr>
        <w:t>y</w:t>
      </w:r>
      <w:r w:rsidR="00645B25" w:rsidRPr="00EF079C">
        <w:rPr>
          <w:rFonts w:ascii="Arial" w:hAnsi="Arial" w:cs="Arial"/>
        </w:rPr>
        <w:t xml:space="preserve"> that the words of mouths and audience’s opinions promote</w:t>
      </w:r>
      <w:r w:rsidR="008A0596" w:rsidRPr="00EF079C">
        <w:rPr>
          <w:rFonts w:ascii="Arial" w:hAnsi="Arial" w:cs="Arial"/>
        </w:rPr>
        <w:t>d</w:t>
      </w:r>
      <w:r w:rsidR="00645B25" w:rsidRPr="00EF079C">
        <w:rPr>
          <w:rFonts w:ascii="Arial" w:hAnsi="Arial" w:cs="Arial"/>
        </w:rPr>
        <w:t xml:space="preserve"> the movie ticket sales. </w:t>
      </w:r>
      <w:r w:rsidR="009064B8" w:rsidRPr="00EF079C">
        <w:rPr>
          <w:rFonts w:ascii="Arial" w:hAnsi="Arial" w:cs="Arial"/>
        </w:rPr>
        <w:t>“Number of critic reviews” and “IMDB scores” reflect professional opinions on the movies</w:t>
      </w:r>
      <w:r w:rsidR="003B19EB" w:rsidRPr="00EF079C">
        <w:rPr>
          <w:rFonts w:ascii="Arial" w:hAnsi="Arial" w:cs="Arial"/>
        </w:rPr>
        <w:t>, which should base on the movie qu</w:t>
      </w:r>
      <w:r w:rsidR="00F42FE0" w:rsidRPr="00EF079C">
        <w:rPr>
          <w:rFonts w:ascii="Arial" w:hAnsi="Arial" w:cs="Arial"/>
        </w:rPr>
        <w:t>ality.</w:t>
      </w:r>
      <w:r w:rsidR="009064B8" w:rsidRPr="00EF079C">
        <w:rPr>
          <w:rFonts w:ascii="Arial" w:hAnsi="Arial" w:cs="Arial"/>
        </w:rPr>
        <w:t xml:space="preserve"> “Budgets” </w:t>
      </w:r>
      <w:r w:rsidR="003B19EB" w:rsidRPr="00EF079C">
        <w:rPr>
          <w:rFonts w:ascii="Arial" w:hAnsi="Arial" w:cs="Arial"/>
        </w:rPr>
        <w:t xml:space="preserve">could potentially </w:t>
      </w:r>
      <w:proofErr w:type="gramStart"/>
      <w:r w:rsidR="003B19EB" w:rsidRPr="00EF079C">
        <w:rPr>
          <w:rFonts w:ascii="Arial" w:hAnsi="Arial" w:cs="Arial"/>
        </w:rPr>
        <w:t>affects</w:t>
      </w:r>
      <w:proofErr w:type="gramEnd"/>
      <w:r w:rsidR="003B19EB" w:rsidRPr="00EF079C">
        <w:rPr>
          <w:rFonts w:ascii="Arial" w:hAnsi="Arial" w:cs="Arial"/>
        </w:rPr>
        <w:t xml:space="preserve"> the movie quality during production and further affect the movie box office.</w:t>
      </w:r>
      <w:r w:rsidR="00A41431" w:rsidRPr="00EF079C">
        <w:rPr>
          <w:rFonts w:ascii="Arial" w:hAnsi="Arial" w:cs="Arial"/>
        </w:rPr>
        <w:t xml:space="preserve"> As for content rating, the “Approved” rating was to the </w:t>
      </w:r>
      <w:r w:rsidR="001D1788" w:rsidRPr="00EF079C">
        <w:rPr>
          <w:rFonts w:ascii="Arial" w:hAnsi="Arial" w:cs="Arial"/>
        </w:rPr>
        <w:t>franchis</w:t>
      </w:r>
      <w:r w:rsidR="00A41431" w:rsidRPr="00EF079C">
        <w:rPr>
          <w:rFonts w:ascii="Arial" w:hAnsi="Arial" w:cs="Arial"/>
        </w:rPr>
        <w:t>e</w:t>
      </w:r>
      <w:r w:rsidR="001D1788" w:rsidRPr="00EF079C">
        <w:rPr>
          <w:rFonts w:ascii="Arial" w:hAnsi="Arial" w:cs="Arial"/>
        </w:rPr>
        <w:t>s made</w:t>
      </w:r>
      <w:r w:rsidR="00A41431" w:rsidRPr="00EF079C">
        <w:rPr>
          <w:rFonts w:ascii="Arial" w:hAnsi="Arial" w:cs="Arial"/>
        </w:rPr>
        <w:t xml:space="preserve"> before 1978, </w:t>
      </w:r>
      <w:r w:rsidR="0089470D" w:rsidRPr="00EF079C">
        <w:rPr>
          <w:rFonts w:ascii="Arial" w:hAnsi="Arial" w:cs="Arial"/>
        </w:rPr>
        <w:t xml:space="preserve">a golden time in movie history when several famous movie franchises were made, “Star Wars”, “God Father”, “Batman” etc. The higher profit distribution </w:t>
      </w:r>
      <w:r w:rsidR="004053FE" w:rsidRPr="00EF079C">
        <w:rPr>
          <w:rFonts w:ascii="Arial" w:hAnsi="Arial" w:cs="Arial"/>
        </w:rPr>
        <w:t>(</w:t>
      </w:r>
      <w:r w:rsidR="00CB333D" w:rsidRPr="00EF079C">
        <w:rPr>
          <w:rFonts w:ascii="Arial" w:hAnsi="Arial" w:cs="Arial"/>
        </w:rPr>
        <w:t>after</w:t>
      </w:r>
      <w:r w:rsidR="004053FE" w:rsidRPr="00EF079C">
        <w:rPr>
          <w:rFonts w:ascii="Arial" w:hAnsi="Arial" w:cs="Arial"/>
        </w:rPr>
        <w:t xml:space="preserve"> inflation adjusted) </w:t>
      </w:r>
      <w:r w:rsidR="0089470D" w:rsidRPr="00EF079C">
        <w:rPr>
          <w:rFonts w:ascii="Arial" w:hAnsi="Arial" w:cs="Arial"/>
        </w:rPr>
        <w:t xml:space="preserve">of the “Approved” </w:t>
      </w:r>
      <w:r w:rsidR="001D1788" w:rsidRPr="00EF079C">
        <w:rPr>
          <w:rFonts w:ascii="Arial" w:hAnsi="Arial" w:cs="Arial"/>
        </w:rPr>
        <w:t xml:space="preserve">movie indicated this golden time. </w:t>
      </w:r>
      <w:r w:rsidR="00776A2C" w:rsidRPr="00EF079C">
        <w:rPr>
          <w:rFonts w:ascii="Arial" w:hAnsi="Arial" w:cs="Arial"/>
        </w:rPr>
        <w:t xml:space="preserve">Other MPAA ratings are implemented after 1978 from a single “approved” to more detailed content limit. </w:t>
      </w:r>
      <w:r w:rsidR="004C13C0" w:rsidRPr="00EF079C">
        <w:rPr>
          <w:rFonts w:ascii="Arial" w:hAnsi="Arial" w:cs="Arial"/>
        </w:rPr>
        <w:t>The ratings “PG”, “PG-13” have</w:t>
      </w:r>
      <w:r w:rsidR="006A6E16" w:rsidRPr="00EF079C">
        <w:rPr>
          <w:rFonts w:ascii="Arial" w:hAnsi="Arial" w:cs="Arial"/>
        </w:rPr>
        <w:t xml:space="preserve"> similar amount of total franchise </w:t>
      </w:r>
      <w:r w:rsidR="00F64153" w:rsidRPr="00EF079C">
        <w:rPr>
          <w:rFonts w:ascii="Arial" w:hAnsi="Arial" w:cs="Arial"/>
        </w:rPr>
        <w:t xml:space="preserve">movies </w:t>
      </w:r>
      <w:r w:rsidR="006A6E16" w:rsidRPr="00EF079C">
        <w:rPr>
          <w:rFonts w:ascii="Arial" w:hAnsi="Arial" w:cs="Arial"/>
        </w:rPr>
        <w:t>comparing to rating</w:t>
      </w:r>
      <w:r w:rsidR="004C13C0" w:rsidRPr="00EF079C">
        <w:rPr>
          <w:rFonts w:ascii="Arial" w:hAnsi="Arial" w:cs="Arial"/>
        </w:rPr>
        <w:t xml:space="preserve"> </w:t>
      </w:r>
      <w:r w:rsidR="00893D5A" w:rsidRPr="00EF079C">
        <w:rPr>
          <w:rFonts w:ascii="Arial" w:hAnsi="Arial" w:cs="Arial"/>
        </w:rPr>
        <w:t>R</w:t>
      </w:r>
      <w:r w:rsidR="006A6E16" w:rsidRPr="00EF079C">
        <w:rPr>
          <w:rFonts w:ascii="Arial" w:hAnsi="Arial" w:cs="Arial"/>
        </w:rPr>
        <w:t xml:space="preserve"> </w:t>
      </w:r>
      <w:r w:rsidR="004C13C0" w:rsidRPr="00EF079C">
        <w:rPr>
          <w:rFonts w:ascii="Arial" w:hAnsi="Arial" w:cs="Arial"/>
        </w:rPr>
        <w:t>(Table</w:t>
      </w:r>
      <w:r w:rsidR="00DC1A8A" w:rsidRPr="00EF079C">
        <w:rPr>
          <w:rFonts w:ascii="Arial" w:hAnsi="Arial" w:cs="Arial"/>
        </w:rPr>
        <w:t xml:space="preserve"> 3</w:t>
      </w:r>
      <w:r w:rsidR="004C13C0" w:rsidRPr="00EF079C">
        <w:rPr>
          <w:rFonts w:ascii="Arial" w:hAnsi="Arial" w:cs="Arial"/>
        </w:rPr>
        <w:t>)</w:t>
      </w:r>
      <w:r w:rsidR="006A6E16" w:rsidRPr="00EF079C">
        <w:rPr>
          <w:rFonts w:ascii="Arial" w:hAnsi="Arial" w:cs="Arial"/>
        </w:rPr>
        <w:t>, and they are more profitable.</w:t>
      </w:r>
      <w:r w:rsidR="00160739" w:rsidRPr="00EF079C">
        <w:rPr>
          <w:rFonts w:ascii="Arial" w:hAnsi="Arial" w:cs="Arial"/>
        </w:rPr>
        <w:t xml:space="preserve"> One possible explanation is that they are made for more audiences.</w:t>
      </w:r>
      <w:r w:rsidR="00EA02F8" w:rsidRPr="00EF079C">
        <w:rPr>
          <w:rFonts w:ascii="Arial" w:hAnsi="Arial" w:cs="Arial"/>
        </w:rPr>
        <w:t xml:space="preserve"> </w:t>
      </w:r>
      <w:r w:rsidR="00A84992" w:rsidRPr="00EF079C">
        <w:rPr>
          <w:rFonts w:ascii="Arial" w:hAnsi="Arial" w:cs="Arial"/>
        </w:rPr>
        <w:t xml:space="preserve">Figure 24 shows variables that appear to be less or no regression relationship to the gross profit. </w:t>
      </w:r>
      <w:r w:rsidR="00A41431" w:rsidRPr="00EF079C">
        <w:rPr>
          <w:rFonts w:ascii="Arial" w:hAnsi="Arial" w:cs="Arial"/>
        </w:rPr>
        <w:t xml:space="preserve"> </w:t>
      </w:r>
    </w:p>
    <w:p w14:paraId="6EB2A8DB" w14:textId="7B4D5943" w:rsidR="00F039FA" w:rsidRPr="00EF079C" w:rsidRDefault="0054583B" w:rsidP="00774EB7">
      <w:pPr>
        <w:spacing w:line="240" w:lineRule="auto"/>
        <w:ind w:firstLine="720"/>
        <w:rPr>
          <w:rFonts w:ascii="Arial" w:hAnsi="Arial" w:cs="Arial"/>
        </w:rPr>
      </w:pPr>
      <w:r w:rsidRPr="00EF079C">
        <w:rPr>
          <w:rFonts w:ascii="Arial" w:hAnsi="Arial" w:cs="Arial"/>
        </w:rPr>
        <w:t>Using similar optimization strategies, w</w:t>
      </w:r>
      <w:r w:rsidR="00E24347" w:rsidRPr="00EF079C">
        <w:rPr>
          <w:rFonts w:ascii="Arial" w:hAnsi="Arial" w:cs="Arial"/>
        </w:rPr>
        <w:t>e also appl</w:t>
      </w:r>
      <w:r w:rsidR="00065214" w:rsidRPr="00EF079C">
        <w:rPr>
          <w:rFonts w:ascii="Arial" w:hAnsi="Arial" w:cs="Arial"/>
        </w:rPr>
        <w:t>ied</w:t>
      </w:r>
      <w:r w:rsidR="00860B6B" w:rsidRPr="00EF079C">
        <w:rPr>
          <w:rFonts w:ascii="Arial" w:hAnsi="Arial" w:cs="Arial"/>
        </w:rPr>
        <w:t xml:space="preserve"> linear regression model</w:t>
      </w:r>
      <w:r w:rsidR="00827D5F" w:rsidRPr="00EF079C">
        <w:rPr>
          <w:rFonts w:ascii="Arial" w:hAnsi="Arial" w:cs="Arial"/>
        </w:rPr>
        <w:t>s</w:t>
      </w:r>
      <w:r w:rsidR="00E24347" w:rsidRPr="00EF079C">
        <w:rPr>
          <w:rFonts w:ascii="Arial" w:hAnsi="Arial" w:cs="Arial"/>
        </w:rPr>
        <w:t xml:space="preserve"> </w:t>
      </w:r>
      <w:r w:rsidR="00827D5F" w:rsidRPr="00EF079C">
        <w:rPr>
          <w:rFonts w:ascii="Arial" w:hAnsi="Arial" w:cs="Arial"/>
        </w:rPr>
        <w:t>t</w:t>
      </w:r>
      <w:r w:rsidR="00E24347" w:rsidRPr="00EF079C">
        <w:rPr>
          <w:rFonts w:ascii="Arial" w:hAnsi="Arial" w:cs="Arial"/>
        </w:rPr>
        <w:t xml:space="preserve">o </w:t>
      </w:r>
      <w:r w:rsidR="003B53BA" w:rsidRPr="00EF079C">
        <w:rPr>
          <w:rFonts w:ascii="Arial" w:hAnsi="Arial" w:cs="Arial"/>
        </w:rPr>
        <w:t>predict</w:t>
      </w:r>
      <w:r w:rsidR="00E24347" w:rsidRPr="00EF079C">
        <w:rPr>
          <w:rFonts w:ascii="Arial" w:hAnsi="Arial" w:cs="Arial"/>
        </w:rPr>
        <w:t xml:space="preserve"> </w:t>
      </w:r>
      <w:r w:rsidR="00827D5F" w:rsidRPr="00EF079C">
        <w:rPr>
          <w:rFonts w:ascii="Arial" w:hAnsi="Arial" w:cs="Arial"/>
        </w:rPr>
        <w:t>profit o</w:t>
      </w:r>
      <w:r w:rsidR="003721FD" w:rsidRPr="00EF079C">
        <w:rPr>
          <w:rFonts w:ascii="Arial" w:hAnsi="Arial" w:cs="Arial"/>
        </w:rPr>
        <w:t>n</w:t>
      </w:r>
      <w:r w:rsidR="00827D5F" w:rsidRPr="00EF079C">
        <w:rPr>
          <w:rFonts w:ascii="Arial" w:hAnsi="Arial" w:cs="Arial"/>
        </w:rPr>
        <w:t xml:space="preserve"> </w:t>
      </w:r>
      <w:r w:rsidR="00E24347" w:rsidRPr="00EF079C">
        <w:rPr>
          <w:rFonts w:ascii="Arial" w:hAnsi="Arial" w:cs="Arial"/>
        </w:rPr>
        <w:t>meta movie dataset</w:t>
      </w:r>
      <w:r w:rsidR="003721FD" w:rsidRPr="00EF079C">
        <w:rPr>
          <w:rFonts w:ascii="Arial" w:hAnsi="Arial" w:cs="Arial"/>
        </w:rPr>
        <w:t xml:space="preserve">. </w:t>
      </w:r>
      <w:r w:rsidR="00E24347" w:rsidRPr="00EF079C">
        <w:rPr>
          <w:rFonts w:ascii="Arial" w:hAnsi="Arial" w:cs="Arial"/>
        </w:rPr>
        <w:t>Although the meta movie data</w:t>
      </w:r>
      <w:r w:rsidR="0081108B" w:rsidRPr="00EF079C">
        <w:rPr>
          <w:rFonts w:ascii="Arial" w:hAnsi="Arial" w:cs="Arial"/>
        </w:rPr>
        <w:t>set</w:t>
      </w:r>
      <w:r w:rsidR="00E24347" w:rsidRPr="00EF079C">
        <w:rPr>
          <w:rFonts w:ascii="Arial" w:hAnsi="Arial" w:cs="Arial"/>
        </w:rPr>
        <w:t xml:space="preserve"> has </w:t>
      </w:r>
      <w:r w:rsidR="002D1C47" w:rsidRPr="00EF079C">
        <w:rPr>
          <w:rFonts w:ascii="Arial" w:hAnsi="Arial" w:cs="Arial"/>
        </w:rPr>
        <w:t xml:space="preserve">3 times </w:t>
      </w:r>
      <w:r w:rsidR="00E24347" w:rsidRPr="00EF079C">
        <w:rPr>
          <w:rFonts w:ascii="Arial" w:hAnsi="Arial" w:cs="Arial"/>
        </w:rPr>
        <w:t>more records than the franchise movie data</w:t>
      </w:r>
      <w:r w:rsidR="006F76C6" w:rsidRPr="00EF079C">
        <w:rPr>
          <w:rFonts w:ascii="Arial" w:hAnsi="Arial" w:cs="Arial"/>
        </w:rPr>
        <w:t xml:space="preserve">, </w:t>
      </w:r>
      <w:r w:rsidR="00097265" w:rsidRPr="00EF079C">
        <w:rPr>
          <w:rFonts w:ascii="Arial" w:hAnsi="Arial" w:cs="Arial"/>
        </w:rPr>
        <w:t>the amount of data records are</w:t>
      </w:r>
      <w:r w:rsidR="006F76C6" w:rsidRPr="00EF079C">
        <w:rPr>
          <w:rFonts w:ascii="Arial" w:hAnsi="Arial" w:cs="Arial"/>
        </w:rPr>
        <w:t xml:space="preserve"> still not enough for neither categorical variables “directors” and “actors”, nor “country”</w:t>
      </w:r>
      <w:r w:rsidR="00097265" w:rsidRPr="00EF079C">
        <w:rPr>
          <w:rFonts w:ascii="Arial" w:hAnsi="Arial" w:cs="Arial"/>
        </w:rPr>
        <w:t>,</w:t>
      </w:r>
      <w:r w:rsidR="006F76C6" w:rsidRPr="00EF079C">
        <w:rPr>
          <w:rFonts w:ascii="Arial" w:hAnsi="Arial" w:cs="Arial"/>
        </w:rPr>
        <w:t xml:space="preserve"> “language” and “movie years”. Only “color” and “content rating” are </w:t>
      </w:r>
      <w:r w:rsidR="00A01964" w:rsidRPr="00EF079C">
        <w:rPr>
          <w:rFonts w:ascii="Arial" w:hAnsi="Arial" w:cs="Arial"/>
        </w:rPr>
        <w:t>included in the second prediction for</w:t>
      </w:r>
      <w:r w:rsidR="00D72890" w:rsidRPr="00EF079C">
        <w:rPr>
          <w:rFonts w:ascii="Arial" w:hAnsi="Arial" w:cs="Arial"/>
        </w:rPr>
        <w:t xml:space="preserve"> the</w:t>
      </w:r>
      <w:r w:rsidR="00A01964" w:rsidRPr="00EF079C">
        <w:rPr>
          <w:rFonts w:ascii="Arial" w:hAnsi="Arial" w:cs="Arial"/>
        </w:rPr>
        <w:t xml:space="preserve"> meta movie </w:t>
      </w:r>
      <w:r w:rsidR="002E5616" w:rsidRPr="00EF079C">
        <w:rPr>
          <w:rFonts w:ascii="Arial" w:hAnsi="Arial" w:cs="Arial"/>
        </w:rPr>
        <w:t>profit prediction</w:t>
      </w:r>
      <w:r w:rsidR="00A01964" w:rsidRPr="00EF079C">
        <w:rPr>
          <w:rFonts w:ascii="Arial" w:hAnsi="Arial" w:cs="Arial"/>
        </w:rPr>
        <w:t xml:space="preserve">. </w:t>
      </w:r>
      <w:r w:rsidR="004A6D79" w:rsidRPr="00EF079C">
        <w:rPr>
          <w:rFonts w:ascii="Arial" w:hAnsi="Arial" w:cs="Arial"/>
        </w:rPr>
        <w:t xml:space="preserve">The comparison of two predictions for the movie meta data are shown in Figure 25 with </w:t>
      </w:r>
      <w:r w:rsidR="00AA4F73" w:rsidRPr="00EF079C">
        <w:rPr>
          <w:rFonts w:ascii="Arial" w:hAnsi="Arial" w:cs="Arial"/>
        </w:rPr>
        <w:t>a</w:t>
      </w:r>
      <w:r w:rsidR="004A6D79" w:rsidRPr="00EF079C">
        <w:rPr>
          <w:rFonts w:ascii="Arial" w:hAnsi="Arial" w:cs="Arial"/>
        </w:rPr>
        <w:t xml:space="preserve"> boxplot comparing the </w:t>
      </w:r>
      <w:r w:rsidR="007406B4" w:rsidRPr="00EF079C">
        <w:rPr>
          <w:rFonts w:ascii="Arial" w:hAnsi="Arial" w:cs="Arial"/>
        </w:rPr>
        <w:t xml:space="preserve">over perdition </w:t>
      </w:r>
      <w:r w:rsidR="001C04BC" w:rsidRPr="00EF079C">
        <w:rPr>
          <w:rFonts w:ascii="Arial" w:hAnsi="Arial" w:cs="Arial"/>
        </w:rPr>
        <w:t xml:space="preserve">(as a measurement of </w:t>
      </w:r>
      <w:r w:rsidR="007406B4" w:rsidRPr="00EF079C">
        <w:rPr>
          <w:rFonts w:ascii="Arial" w:hAnsi="Arial" w:cs="Arial"/>
        </w:rPr>
        <w:t>error</w:t>
      </w:r>
      <w:r w:rsidR="001C04BC" w:rsidRPr="00EF079C">
        <w:rPr>
          <w:rFonts w:ascii="Arial" w:hAnsi="Arial" w:cs="Arial"/>
        </w:rPr>
        <w:t>s)</w:t>
      </w:r>
      <w:r w:rsidR="007406B4" w:rsidRPr="00EF079C">
        <w:rPr>
          <w:rFonts w:ascii="Arial" w:hAnsi="Arial" w:cs="Arial"/>
        </w:rPr>
        <w:t xml:space="preserve"> distribution.</w:t>
      </w:r>
      <w:r w:rsidR="00476B24" w:rsidRPr="00EF079C">
        <w:rPr>
          <w:rFonts w:ascii="Arial" w:hAnsi="Arial" w:cs="Arial"/>
        </w:rPr>
        <w:t xml:space="preserve"> T</w:t>
      </w:r>
      <w:r w:rsidR="00393206" w:rsidRPr="00EF079C">
        <w:rPr>
          <w:rFonts w:ascii="Arial" w:hAnsi="Arial" w:cs="Arial"/>
        </w:rPr>
        <w:t xml:space="preserve">he incorporation of “color” and “content rating” also improved the </w:t>
      </w:r>
      <w:r w:rsidR="00702B58" w:rsidRPr="00EF079C">
        <w:rPr>
          <w:rFonts w:ascii="Arial" w:hAnsi="Arial" w:cs="Arial"/>
        </w:rPr>
        <w:t>model performance of the meta movie profit</w:t>
      </w:r>
      <w:r w:rsidR="00801910" w:rsidRPr="00EF079C">
        <w:rPr>
          <w:rFonts w:ascii="Arial" w:hAnsi="Arial" w:cs="Arial"/>
        </w:rPr>
        <w:t xml:space="preserve"> (Table 6)</w:t>
      </w:r>
      <w:r w:rsidR="00702B58" w:rsidRPr="00EF079C">
        <w:rPr>
          <w:rFonts w:ascii="Arial" w:hAnsi="Arial" w:cs="Arial"/>
        </w:rPr>
        <w:t>,</w:t>
      </w:r>
      <w:r w:rsidR="00A67019" w:rsidRPr="00EF079C">
        <w:rPr>
          <w:rFonts w:ascii="Arial" w:hAnsi="Arial" w:cs="Arial"/>
        </w:rPr>
        <w:t xml:space="preserve"> but</w:t>
      </w:r>
      <w:r w:rsidR="00702B58" w:rsidRPr="00EF079C">
        <w:rPr>
          <w:rFonts w:ascii="Arial" w:hAnsi="Arial" w:cs="Arial"/>
        </w:rPr>
        <w:t xml:space="preserve"> </w:t>
      </w:r>
      <w:r w:rsidR="00A74F06" w:rsidRPr="00EF079C">
        <w:rPr>
          <w:rFonts w:ascii="Arial" w:hAnsi="Arial" w:cs="Arial"/>
        </w:rPr>
        <w:t>the</w:t>
      </w:r>
      <w:r w:rsidR="00D81CAC" w:rsidRPr="00EF079C">
        <w:rPr>
          <w:rFonts w:ascii="Arial" w:hAnsi="Arial" w:cs="Arial"/>
        </w:rPr>
        <w:t xml:space="preserve"> overall</w:t>
      </w:r>
      <w:r w:rsidR="00357CAF" w:rsidRPr="00EF079C">
        <w:rPr>
          <w:rFonts w:ascii="Arial" w:hAnsi="Arial" w:cs="Arial"/>
        </w:rPr>
        <w:t xml:space="preserve"> </w:t>
      </w:r>
      <w:r w:rsidR="00A74F06" w:rsidRPr="00EF079C">
        <w:rPr>
          <w:rFonts w:ascii="Arial" w:hAnsi="Arial" w:cs="Arial"/>
        </w:rPr>
        <w:t>accuracy</w:t>
      </w:r>
      <w:r w:rsidR="00357CAF" w:rsidRPr="00EF079C">
        <w:rPr>
          <w:rFonts w:ascii="Arial" w:hAnsi="Arial" w:cs="Arial"/>
        </w:rPr>
        <w:t xml:space="preserve"> was better for </w:t>
      </w:r>
      <w:r w:rsidR="007406B4" w:rsidRPr="00EF079C">
        <w:rPr>
          <w:rFonts w:ascii="Arial" w:hAnsi="Arial" w:cs="Arial"/>
        </w:rPr>
        <w:t xml:space="preserve">franchise movie </w:t>
      </w:r>
      <w:r w:rsidR="00A74F06" w:rsidRPr="00EF079C">
        <w:rPr>
          <w:rFonts w:ascii="Arial" w:hAnsi="Arial" w:cs="Arial"/>
        </w:rPr>
        <w:t>profit prediction</w:t>
      </w:r>
      <w:r w:rsidR="00357CAF" w:rsidRPr="00EF079C">
        <w:rPr>
          <w:rFonts w:ascii="Arial" w:hAnsi="Arial" w:cs="Arial"/>
        </w:rPr>
        <w:t>.</w:t>
      </w:r>
      <w:r w:rsidR="00A74F06" w:rsidRPr="00EF079C">
        <w:rPr>
          <w:rFonts w:ascii="Arial" w:hAnsi="Arial" w:cs="Arial"/>
        </w:rPr>
        <w:t xml:space="preserve"> </w:t>
      </w:r>
      <w:r w:rsidR="007406B4" w:rsidRPr="00EF079C">
        <w:rPr>
          <w:rFonts w:ascii="Arial" w:hAnsi="Arial" w:cs="Arial"/>
        </w:rPr>
        <w:t xml:space="preserve"> </w:t>
      </w:r>
    </w:p>
    <w:p w14:paraId="30680CF3" w14:textId="2D147A7B" w:rsidR="00EF4F8A" w:rsidRPr="00EF079C" w:rsidRDefault="0092164E" w:rsidP="005A2B50">
      <w:pPr>
        <w:spacing w:line="240" w:lineRule="auto"/>
        <w:ind w:firstLine="720"/>
        <w:rPr>
          <w:rFonts w:ascii="Arial" w:hAnsi="Arial" w:cs="Arial"/>
        </w:rPr>
      </w:pPr>
      <w:r w:rsidRPr="00EF079C">
        <w:rPr>
          <w:rFonts w:ascii="Arial" w:hAnsi="Arial" w:cs="Arial"/>
        </w:rPr>
        <w:t xml:space="preserve">Similarly, the </w:t>
      </w:r>
      <w:r w:rsidR="00BD7E92" w:rsidRPr="00EF079C">
        <w:rPr>
          <w:rFonts w:ascii="Arial" w:hAnsi="Arial" w:cs="Arial"/>
        </w:rPr>
        <w:t>“number of voted/reviewed users”</w:t>
      </w:r>
      <w:r w:rsidR="00D56F0D" w:rsidRPr="00EF079C">
        <w:rPr>
          <w:rFonts w:ascii="Arial" w:hAnsi="Arial" w:cs="Arial"/>
        </w:rPr>
        <w:t xml:space="preserve">, “budget”, </w:t>
      </w:r>
      <w:r w:rsidR="009741B3" w:rsidRPr="00EF079C">
        <w:rPr>
          <w:rFonts w:ascii="Arial" w:hAnsi="Arial" w:cs="Arial"/>
        </w:rPr>
        <w:t>“IMDB scores” “</w:t>
      </w:r>
      <w:r w:rsidR="001D4D8A" w:rsidRPr="00EF079C">
        <w:rPr>
          <w:rFonts w:ascii="Arial" w:hAnsi="Arial" w:cs="Arial"/>
        </w:rPr>
        <w:t>t</w:t>
      </w:r>
      <w:r w:rsidR="009741B3" w:rsidRPr="00EF079C">
        <w:rPr>
          <w:rFonts w:ascii="Arial" w:hAnsi="Arial" w:cs="Arial"/>
        </w:rPr>
        <w:t>otal FB like</w:t>
      </w:r>
      <w:r w:rsidR="00FC53EB" w:rsidRPr="00EF079C">
        <w:rPr>
          <w:rFonts w:ascii="Arial" w:hAnsi="Arial" w:cs="Arial"/>
        </w:rPr>
        <w:t xml:space="preserve"> to cast</w:t>
      </w:r>
      <w:r w:rsidR="009741B3" w:rsidRPr="00EF079C">
        <w:rPr>
          <w:rFonts w:ascii="Arial" w:hAnsi="Arial" w:cs="Arial"/>
        </w:rPr>
        <w:t>” and “content rating” also</w:t>
      </w:r>
      <w:r w:rsidR="00C1630D" w:rsidRPr="00EF079C">
        <w:rPr>
          <w:rFonts w:ascii="Arial" w:hAnsi="Arial" w:cs="Arial"/>
        </w:rPr>
        <w:t xml:space="preserve"> ha</w:t>
      </w:r>
      <w:r w:rsidR="002F314D" w:rsidRPr="00EF079C">
        <w:rPr>
          <w:rFonts w:ascii="Arial" w:hAnsi="Arial" w:cs="Arial"/>
        </w:rPr>
        <w:t>d</w:t>
      </w:r>
      <w:r w:rsidR="009741B3" w:rsidRPr="00EF079C">
        <w:rPr>
          <w:rFonts w:ascii="Arial" w:hAnsi="Arial" w:cs="Arial"/>
        </w:rPr>
        <w:t xml:space="preserve"> </w:t>
      </w:r>
      <w:r w:rsidR="00C1630D" w:rsidRPr="00EF079C">
        <w:rPr>
          <w:rFonts w:ascii="Arial" w:hAnsi="Arial" w:cs="Arial"/>
        </w:rPr>
        <w:t>positive effects</w:t>
      </w:r>
      <w:r w:rsidR="008C538E" w:rsidRPr="00EF079C">
        <w:rPr>
          <w:rFonts w:ascii="Arial" w:hAnsi="Arial" w:cs="Arial"/>
        </w:rPr>
        <w:t xml:space="preserve"> on the</w:t>
      </w:r>
      <w:r w:rsidR="00C1630D" w:rsidRPr="00EF079C">
        <w:rPr>
          <w:rFonts w:ascii="Arial" w:hAnsi="Arial" w:cs="Arial"/>
        </w:rPr>
        <w:t xml:space="preserve"> gross profit (</w:t>
      </w:r>
      <w:r w:rsidR="006C2378" w:rsidRPr="00EF079C">
        <w:rPr>
          <w:rFonts w:ascii="Arial" w:hAnsi="Arial" w:cs="Arial"/>
        </w:rPr>
        <w:t>Figure 26</w:t>
      </w:r>
      <w:r w:rsidR="00C1630D" w:rsidRPr="00EF079C">
        <w:rPr>
          <w:rFonts w:ascii="Arial" w:hAnsi="Arial" w:cs="Arial"/>
        </w:rPr>
        <w:t xml:space="preserve">). </w:t>
      </w:r>
      <w:r w:rsidR="005A2B50" w:rsidRPr="00EF079C">
        <w:rPr>
          <w:rFonts w:ascii="Arial" w:hAnsi="Arial" w:cs="Arial"/>
        </w:rPr>
        <w:t xml:space="preserve"> “Total FB like to cast” </w:t>
      </w:r>
      <w:r w:rsidR="00472B1C" w:rsidRPr="00EF079C">
        <w:rPr>
          <w:rFonts w:ascii="Arial" w:hAnsi="Arial" w:cs="Arial"/>
        </w:rPr>
        <w:t>s</w:t>
      </w:r>
      <w:r w:rsidR="00C71DDE" w:rsidRPr="00EF079C">
        <w:rPr>
          <w:rFonts w:ascii="Arial" w:hAnsi="Arial" w:cs="Arial"/>
        </w:rPr>
        <w:t xml:space="preserve">hows impact </w:t>
      </w:r>
      <w:r w:rsidR="00F7436C" w:rsidRPr="00EF079C">
        <w:rPr>
          <w:rFonts w:ascii="Arial" w:hAnsi="Arial" w:cs="Arial"/>
        </w:rPr>
        <w:t xml:space="preserve">of the social media </w:t>
      </w:r>
      <w:r w:rsidR="00C71DDE" w:rsidRPr="00EF079C">
        <w:rPr>
          <w:rFonts w:ascii="Arial" w:hAnsi="Arial" w:cs="Arial"/>
        </w:rPr>
        <w:t xml:space="preserve">on the movie business. This impact </w:t>
      </w:r>
      <w:r w:rsidR="000B2286" w:rsidRPr="00EF079C">
        <w:rPr>
          <w:rFonts w:ascii="Arial" w:hAnsi="Arial" w:cs="Arial"/>
        </w:rPr>
        <w:t>wa</w:t>
      </w:r>
      <w:r w:rsidR="00C71DDE" w:rsidRPr="00EF079C">
        <w:rPr>
          <w:rFonts w:ascii="Arial" w:hAnsi="Arial" w:cs="Arial"/>
        </w:rPr>
        <w:t>s trivial to franchise movie, probably due to most franchises ha</w:t>
      </w:r>
      <w:r w:rsidR="000B2286" w:rsidRPr="00EF079C">
        <w:rPr>
          <w:rFonts w:ascii="Arial" w:hAnsi="Arial" w:cs="Arial"/>
        </w:rPr>
        <w:t>d</w:t>
      </w:r>
      <w:r w:rsidR="00C71DDE" w:rsidRPr="00EF079C">
        <w:rPr>
          <w:rFonts w:ascii="Arial" w:hAnsi="Arial" w:cs="Arial"/>
        </w:rPr>
        <w:t xml:space="preserve"> established their name, </w:t>
      </w:r>
      <w:proofErr w:type="gramStart"/>
      <w:r w:rsidR="00C71DDE" w:rsidRPr="00EF079C">
        <w:rPr>
          <w:rFonts w:ascii="Arial" w:hAnsi="Arial" w:cs="Arial"/>
        </w:rPr>
        <w:t>reputation</w:t>
      </w:r>
      <w:proofErr w:type="gramEnd"/>
      <w:r w:rsidR="00C71DDE" w:rsidRPr="00EF079C">
        <w:rPr>
          <w:rFonts w:ascii="Arial" w:hAnsi="Arial" w:cs="Arial"/>
        </w:rPr>
        <w:t xml:space="preserve"> or audience market through their earlier movies. </w:t>
      </w:r>
      <w:r w:rsidR="001D4D8A" w:rsidRPr="00EF079C">
        <w:rPr>
          <w:rFonts w:ascii="Arial" w:hAnsi="Arial" w:cs="Arial"/>
        </w:rPr>
        <w:t xml:space="preserve">For non-franchise movies, “total FB like” might </w:t>
      </w:r>
      <w:r w:rsidR="00705E2D" w:rsidRPr="00EF079C">
        <w:rPr>
          <w:rFonts w:ascii="Arial" w:hAnsi="Arial" w:cs="Arial"/>
        </w:rPr>
        <w:t>be more important</w:t>
      </w:r>
      <w:r w:rsidR="001D4D8A" w:rsidRPr="00EF079C">
        <w:rPr>
          <w:rFonts w:ascii="Arial" w:hAnsi="Arial" w:cs="Arial"/>
        </w:rPr>
        <w:t xml:space="preserve"> </w:t>
      </w:r>
      <w:r w:rsidR="00705E2D" w:rsidRPr="00EF079C">
        <w:rPr>
          <w:rFonts w:ascii="Arial" w:hAnsi="Arial" w:cs="Arial"/>
        </w:rPr>
        <w:t>in</w:t>
      </w:r>
      <w:r w:rsidR="00F84AF6" w:rsidRPr="00EF079C">
        <w:rPr>
          <w:rFonts w:ascii="Arial" w:hAnsi="Arial" w:cs="Arial"/>
        </w:rPr>
        <w:t xml:space="preserve"> promoting box office sales.</w:t>
      </w:r>
      <w:r w:rsidR="001A6F3F" w:rsidRPr="00EF079C">
        <w:rPr>
          <w:rFonts w:ascii="Arial" w:hAnsi="Arial" w:cs="Arial"/>
        </w:rPr>
        <w:t xml:space="preserve"> </w:t>
      </w:r>
      <w:r w:rsidR="00CE32CF" w:rsidRPr="00EF079C">
        <w:rPr>
          <w:rFonts w:ascii="Arial" w:hAnsi="Arial" w:cs="Arial"/>
        </w:rPr>
        <w:t xml:space="preserve">Comparing to the “total FB like”, </w:t>
      </w:r>
      <w:r w:rsidR="005C39ED" w:rsidRPr="00EF079C">
        <w:rPr>
          <w:rFonts w:ascii="Arial" w:hAnsi="Arial" w:cs="Arial"/>
        </w:rPr>
        <w:t>the “</w:t>
      </w:r>
      <w:r w:rsidR="001A6F3F" w:rsidRPr="00EF079C">
        <w:rPr>
          <w:rFonts w:ascii="Arial" w:hAnsi="Arial" w:cs="Arial"/>
        </w:rPr>
        <w:t>F</w:t>
      </w:r>
      <w:r w:rsidR="005C39ED" w:rsidRPr="00EF079C">
        <w:rPr>
          <w:rFonts w:ascii="Arial" w:hAnsi="Arial" w:cs="Arial"/>
        </w:rPr>
        <w:t>B likes to individual actors/d</w:t>
      </w:r>
      <w:r w:rsidR="00CE32CF" w:rsidRPr="00EF079C">
        <w:rPr>
          <w:rFonts w:ascii="Arial" w:hAnsi="Arial" w:cs="Arial"/>
        </w:rPr>
        <w:t>irectors</w:t>
      </w:r>
      <w:r w:rsidR="005C39ED" w:rsidRPr="00EF079C">
        <w:rPr>
          <w:rFonts w:ascii="Arial" w:hAnsi="Arial" w:cs="Arial"/>
        </w:rPr>
        <w:t>”</w:t>
      </w:r>
      <w:r w:rsidR="00CE32CF" w:rsidRPr="00EF079C">
        <w:rPr>
          <w:rFonts w:ascii="Arial" w:hAnsi="Arial" w:cs="Arial"/>
        </w:rPr>
        <w:t xml:space="preserve"> show weaker effects on the </w:t>
      </w:r>
      <w:r w:rsidR="00B83478" w:rsidRPr="00EF079C">
        <w:rPr>
          <w:rFonts w:ascii="Arial" w:hAnsi="Arial" w:cs="Arial"/>
        </w:rPr>
        <w:t xml:space="preserve">gross </w:t>
      </w:r>
      <w:r w:rsidR="00CE32CF" w:rsidRPr="00EF079C">
        <w:rPr>
          <w:rFonts w:ascii="Arial" w:hAnsi="Arial" w:cs="Arial"/>
        </w:rPr>
        <w:t>profit</w:t>
      </w:r>
      <w:r w:rsidR="00D01ADF" w:rsidRPr="00EF079C">
        <w:rPr>
          <w:rFonts w:ascii="Arial" w:hAnsi="Arial" w:cs="Arial"/>
        </w:rPr>
        <w:t xml:space="preserve"> (Figure 27)</w:t>
      </w:r>
      <w:r w:rsidR="00CE32CF" w:rsidRPr="00EF079C">
        <w:rPr>
          <w:rFonts w:ascii="Arial" w:hAnsi="Arial" w:cs="Arial"/>
        </w:rPr>
        <w:t>.</w:t>
      </w:r>
    </w:p>
    <w:p w14:paraId="5311442A" w14:textId="5870D26D" w:rsidR="001D7FA6" w:rsidRPr="00EF079C" w:rsidRDefault="00CF17D9" w:rsidP="00CF17D9">
      <w:pPr>
        <w:rPr>
          <w:rFonts w:ascii="Arial" w:hAnsi="Arial" w:cs="Arial"/>
        </w:rPr>
      </w:pPr>
      <w:r>
        <w:rPr>
          <w:rFonts w:ascii="Arial" w:hAnsi="Arial" w:cs="Arial"/>
        </w:rPr>
        <w:br w:type="page"/>
      </w:r>
    </w:p>
    <w:p w14:paraId="52C6D317" w14:textId="77777777" w:rsidR="009A7CE3" w:rsidRDefault="009A7CE3" w:rsidP="009A7CE3">
      <w:pPr>
        <w:pStyle w:val="Heading1"/>
        <w:rPr>
          <w:rFonts w:ascii="Arial" w:hAnsi="Arial" w:cs="Arial"/>
        </w:rPr>
      </w:pPr>
      <w:bookmarkStart w:id="5" w:name="_Toc500522309"/>
      <w:bookmarkStart w:id="6" w:name="_Toc500605014"/>
      <w:r w:rsidRPr="001D7FA6">
        <w:rPr>
          <w:rFonts w:ascii="Arial" w:hAnsi="Arial" w:cs="Arial"/>
        </w:rPr>
        <w:t>Appendix</w:t>
      </w:r>
      <w:bookmarkEnd w:id="5"/>
      <w:bookmarkEnd w:id="6"/>
    </w:p>
    <w:p w14:paraId="3A15F2D6" w14:textId="610C8782" w:rsidR="00F842C0" w:rsidRPr="0055594B" w:rsidRDefault="00DB3FAA" w:rsidP="001D5339">
      <w:pPr>
        <w:spacing w:line="240" w:lineRule="auto"/>
        <w:rPr>
          <w:rFonts w:ascii="Arial" w:hAnsi="Arial" w:cs="Arial"/>
        </w:rPr>
      </w:pPr>
      <w:r w:rsidRPr="0055594B">
        <w:rPr>
          <w:rFonts w:ascii="Arial" w:hAnsi="Arial" w:cs="Arial"/>
        </w:rPr>
        <w:t>Figure 18</w:t>
      </w:r>
      <w:r w:rsidR="00F842C0" w:rsidRPr="0055594B">
        <w:rPr>
          <w:rFonts w:ascii="Arial" w:hAnsi="Arial" w:cs="Arial"/>
        </w:rPr>
        <w:t>. The comparison of gross profit (average and sum) and total movie numbers between franchise and non-franchise movies.</w:t>
      </w:r>
    </w:p>
    <w:p w14:paraId="7711E0AB" w14:textId="77777777" w:rsidR="00F842C0" w:rsidRPr="00792A6B" w:rsidRDefault="00F842C0" w:rsidP="001D5339">
      <w:pPr>
        <w:spacing w:line="240" w:lineRule="auto"/>
        <w:rPr>
          <w:rFonts w:ascii="Arial" w:hAnsi="Arial" w:cs="Arial"/>
          <w:sz w:val="22"/>
          <w:szCs w:val="22"/>
        </w:rPr>
      </w:pPr>
      <w:r w:rsidRPr="00792A6B">
        <w:rPr>
          <w:rFonts w:ascii="Arial" w:hAnsi="Arial" w:cs="Arial"/>
          <w:noProof/>
          <w:sz w:val="22"/>
          <w:szCs w:val="22"/>
          <w:lang w:eastAsia="zh-CN"/>
        </w:rPr>
        <w:drawing>
          <wp:inline distT="0" distB="0" distL="0" distR="0" wp14:anchorId="13FAF9AB" wp14:editId="1E48CB86">
            <wp:extent cx="4687230" cy="1488850"/>
            <wp:effectExtent l="0" t="0" r="0" b="10160"/>
            <wp:docPr id="11" name="Picture 11" descr="../Documents/Documents_syu/BInA_certificate/MIS7621/Project/ImagesOfHypothesis3/barplot_Avgfit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Documents_syu/BInA_certificate/MIS7621/Project/ImagesOfHypothesis3/barplot_AvgfitComparison.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4755701" cy="1510599"/>
                    </a:xfrm>
                    <a:prstGeom prst="rect">
                      <a:avLst/>
                    </a:prstGeom>
                    <a:noFill/>
                    <a:ln>
                      <a:noFill/>
                    </a:ln>
                    <a:extLst>
                      <a:ext uri="{53640926-AAD7-44D8-BBD7-CCE9431645EC}">
                        <a14:shadowObscured xmlns:a14="http://schemas.microsoft.com/office/drawing/2010/main"/>
                      </a:ext>
                    </a:extLst>
                  </pic:spPr>
                </pic:pic>
              </a:graphicData>
            </a:graphic>
          </wp:inline>
        </w:drawing>
      </w:r>
    </w:p>
    <w:p w14:paraId="03E4FF21" w14:textId="77777777" w:rsidR="00F842C0" w:rsidRPr="00792A6B" w:rsidRDefault="00F842C0" w:rsidP="001D5339">
      <w:pPr>
        <w:spacing w:line="240" w:lineRule="auto"/>
        <w:rPr>
          <w:rFonts w:ascii="Arial" w:hAnsi="Arial" w:cs="Arial"/>
          <w:sz w:val="22"/>
          <w:szCs w:val="22"/>
        </w:rPr>
      </w:pPr>
      <w:r w:rsidRPr="00792A6B">
        <w:rPr>
          <w:rFonts w:ascii="Arial" w:hAnsi="Arial" w:cs="Arial"/>
          <w:noProof/>
          <w:sz w:val="22"/>
          <w:szCs w:val="22"/>
          <w:lang w:eastAsia="zh-CN"/>
        </w:rPr>
        <w:drawing>
          <wp:inline distT="0" distB="0" distL="0" distR="0" wp14:anchorId="69B49936" wp14:editId="50669C09">
            <wp:extent cx="4572930" cy="1468600"/>
            <wp:effectExtent l="0" t="0" r="0" b="5080"/>
            <wp:docPr id="13" name="Picture 13" descr="../Documents/Documents_syu/BInA_certificate/MIS7621/Project/ImagesOfHypothesis3/barplot_ProfitSum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Documents_syu/BInA_certificate/MIS7621/Project/ImagesOfHypothesis3/barplot_ProfitSumComparison.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4634158" cy="1488263"/>
                    </a:xfrm>
                    <a:prstGeom prst="rect">
                      <a:avLst/>
                    </a:prstGeom>
                    <a:noFill/>
                    <a:ln>
                      <a:noFill/>
                    </a:ln>
                    <a:extLst>
                      <a:ext uri="{53640926-AAD7-44D8-BBD7-CCE9431645EC}">
                        <a14:shadowObscured xmlns:a14="http://schemas.microsoft.com/office/drawing/2010/main"/>
                      </a:ext>
                    </a:extLst>
                  </pic:spPr>
                </pic:pic>
              </a:graphicData>
            </a:graphic>
          </wp:inline>
        </w:drawing>
      </w:r>
    </w:p>
    <w:p w14:paraId="031C43F9" w14:textId="77777777" w:rsidR="00F842C0" w:rsidRPr="00792A6B" w:rsidRDefault="00F842C0" w:rsidP="001D5339">
      <w:pPr>
        <w:spacing w:line="240" w:lineRule="auto"/>
        <w:rPr>
          <w:rFonts w:ascii="Arial" w:hAnsi="Arial" w:cs="Arial"/>
          <w:sz w:val="22"/>
          <w:szCs w:val="22"/>
        </w:rPr>
      </w:pPr>
      <w:r w:rsidRPr="00792A6B">
        <w:rPr>
          <w:rFonts w:ascii="Arial" w:hAnsi="Arial" w:cs="Arial"/>
          <w:noProof/>
          <w:sz w:val="22"/>
          <w:szCs w:val="22"/>
          <w:lang w:eastAsia="zh-CN"/>
        </w:rPr>
        <w:drawing>
          <wp:inline distT="0" distB="0" distL="0" distR="0" wp14:anchorId="0B7CE2EF" wp14:editId="511AA03F">
            <wp:extent cx="4572930" cy="1739930"/>
            <wp:effectExtent l="0" t="0" r="0" b="0"/>
            <wp:docPr id="12" name="Picture 12" descr="../Documents/Documents_syu/BInA_certificate/MIS7621/Project/ImagesOfHypothesis3/barplot_MovieNumbe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Documents_syu/BInA_certificate/MIS7621/Project/ImagesOfHypothesis3/barplot_MovieNumberComparison.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4620056" cy="1757861"/>
                    </a:xfrm>
                    <a:prstGeom prst="rect">
                      <a:avLst/>
                    </a:prstGeom>
                    <a:noFill/>
                    <a:ln>
                      <a:noFill/>
                    </a:ln>
                    <a:extLst>
                      <a:ext uri="{53640926-AAD7-44D8-BBD7-CCE9431645EC}">
                        <a14:shadowObscured xmlns:a14="http://schemas.microsoft.com/office/drawing/2010/main"/>
                      </a:ext>
                    </a:extLst>
                  </pic:spPr>
                </pic:pic>
              </a:graphicData>
            </a:graphic>
          </wp:inline>
        </w:drawing>
      </w:r>
    </w:p>
    <w:p w14:paraId="6E6856A9" w14:textId="77777777" w:rsidR="00F842C0" w:rsidRPr="00792A6B" w:rsidRDefault="00F842C0" w:rsidP="001D5339">
      <w:pPr>
        <w:spacing w:line="240" w:lineRule="auto"/>
        <w:rPr>
          <w:rFonts w:ascii="Arial" w:hAnsi="Arial" w:cs="Arial"/>
          <w:sz w:val="22"/>
          <w:szCs w:val="22"/>
        </w:rPr>
      </w:pPr>
    </w:p>
    <w:p w14:paraId="33D17BDF" w14:textId="77777777" w:rsidR="00F842C0" w:rsidRPr="0055594B" w:rsidRDefault="00F842C0" w:rsidP="001D5339">
      <w:pPr>
        <w:spacing w:after="0" w:line="240" w:lineRule="auto"/>
        <w:rPr>
          <w:rFonts w:ascii="Arial" w:eastAsia="Microsoft Himalaya" w:hAnsi="Arial" w:cs="Arial"/>
          <w:color w:val="auto"/>
          <w:lang w:eastAsia="en-US"/>
        </w:rPr>
      </w:pPr>
      <w:r w:rsidRPr="0055594B">
        <w:rPr>
          <w:rFonts w:ascii="Arial" w:eastAsia="Microsoft Himalaya" w:hAnsi="Arial" w:cs="Arial"/>
          <w:color w:val="auto"/>
          <w:lang w:eastAsia="en-US"/>
        </w:rPr>
        <w:t>Table 1-1. Total number of franchise and non-franchise movies.</w:t>
      </w:r>
    </w:p>
    <w:p w14:paraId="0689E8C4"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                           Franchise movies   1096 </w:t>
      </w:r>
    </w:p>
    <w:p w14:paraId="73B35701"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Non franchise movies with gross profit data   3158 </w:t>
      </w:r>
    </w:p>
    <w:p w14:paraId="421DBD38"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                   All </w:t>
      </w:r>
      <w:proofErr w:type="spellStart"/>
      <w:r w:rsidRPr="00792A6B">
        <w:rPr>
          <w:rFonts w:ascii="Consolas" w:eastAsia="Microsoft Himalaya" w:hAnsi="Consolas" w:cs="Menlo"/>
          <w:color w:val="auto"/>
          <w:sz w:val="22"/>
          <w:szCs w:val="22"/>
          <w:lang w:eastAsia="en-US"/>
        </w:rPr>
        <w:t>non franchise</w:t>
      </w:r>
      <w:proofErr w:type="spellEnd"/>
      <w:r w:rsidRPr="00792A6B">
        <w:rPr>
          <w:rFonts w:ascii="Consolas" w:eastAsia="Microsoft Himalaya" w:hAnsi="Consolas" w:cs="Menlo"/>
          <w:color w:val="auto"/>
          <w:sz w:val="22"/>
          <w:szCs w:val="22"/>
          <w:lang w:eastAsia="en-US"/>
        </w:rPr>
        <w:t xml:space="preserve"> movies   4045</w:t>
      </w:r>
    </w:p>
    <w:p w14:paraId="09F0F0ED"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p>
    <w:p w14:paraId="7B5776EE"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p>
    <w:p w14:paraId="657A898F" w14:textId="77777777" w:rsidR="00F842C0" w:rsidRPr="0055594B" w:rsidRDefault="00F842C0" w:rsidP="001D5339">
      <w:pPr>
        <w:spacing w:after="0" w:line="240" w:lineRule="auto"/>
        <w:rPr>
          <w:rFonts w:ascii="Arial" w:eastAsia="Microsoft Himalaya" w:hAnsi="Arial" w:cs="Arial"/>
          <w:color w:val="auto"/>
          <w:lang w:eastAsia="en-US"/>
        </w:rPr>
      </w:pPr>
      <w:r w:rsidRPr="0055594B">
        <w:rPr>
          <w:rFonts w:ascii="Arial" w:eastAsia="Microsoft Himalaya" w:hAnsi="Arial" w:cs="Arial"/>
          <w:color w:val="auto"/>
          <w:lang w:eastAsia="en-US"/>
        </w:rPr>
        <w:t xml:space="preserve">Table 1-2. Gross profit sum (in dollars) of franchise and </w:t>
      </w:r>
      <w:proofErr w:type="spellStart"/>
      <w:r w:rsidRPr="0055594B">
        <w:rPr>
          <w:rFonts w:ascii="Arial" w:eastAsia="Microsoft Himalaya" w:hAnsi="Arial" w:cs="Arial"/>
          <w:color w:val="auto"/>
          <w:lang w:eastAsia="en-US"/>
        </w:rPr>
        <w:t>non franchise</w:t>
      </w:r>
      <w:proofErr w:type="spellEnd"/>
      <w:r w:rsidRPr="0055594B">
        <w:rPr>
          <w:rFonts w:ascii="Arial" w:eastAsia="Microsoft Himalaya" w:hAnsi="Arial" w:cs="Arial"/>
          <w:color w:val="auto"/>
          <w:lang w:eastAsia="en-US"/>
        </w:rPr>
        <w:t xml:space="preserve"> movies.</w:t>
      </w:r>
    </w:p>
    <w:p w14:paraId="28FC31F4"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    Franchise movies     </w:t>
      </w:r>
      <w:proofErr w:type="gramStart"/>
      <w:r w:rsidRPr="00792A6B">
        <w:rPr>
          <w:rFonts w:ascii="Consolas" w:eastAsia="Microsoft Himalaya" w:hAnsi="Consolas" w:cs="Menlo"/>
          <w:color w:val="auto"/>
          <w:sz w:val="22"/>
          <w:szCs w:val="22"/>
          <w:lang w:eastAsia="en-US"/>
        </w:rPr>
        <w:t>Non Franchise</w:t>
      </w:r>
      <w:proofErr w:type="gramEnd"/>
      <w:r w:rsidRPr="00792A6B">
        <w:rPr>
          <w:rFonts w:ascii="Consolas" w:eastAsia="Microsoft Himalaya" w:hAnsi="Consolas" w:cs="Menlo"/>
          <w:color w:val="auto"/>
          <w:sz w:val="22"/>
          <w:szCs w:val="22"/>
          <w:lang w:eastAsia="en-US"/>
        </w:rPr>
        <w:t xml:space="preserve"> movies </w:t>
      </w:r>
    </w:p>
    <w:p w14:paraId="6E1532E8"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         98819051354             111622020100</w:t>
      </w:r>
    </w:p>
    <w:p w14:paraId="3E4EE33F" w14:textId="77777777" w:rsidR="00F842C0" w:rsidRDefault="00F842C0" w:rsidP="001D5339">
      <w:pPr>
        <w:spacing w:line="240" w:lineRule="auto"/>
        <w:rPr>
          <w:rFonts w:ascii="Arial" w:hAnsi="Arial" w:cs="Arial"/>
          <w:sz w:val="22"/>
          <w:szCs w:val="22"/>
        </w:rPr>
      </w:pPr>
    </w:p>
    <w:p w14:paraId="45242C81" w14:textId="0188509C" w:rsidR="00F842C0" w:rsidRPr="0055594B" w:rsidRDefault="00DB3FAA" w:rsidP="001D5339">
      <w:pPr>
        <w:spacing w:line="240" w:lineRule="auto"/>
        <w:rPr>
          <w:rFonts w:ascii="Arial" w:hAnsi="Arial" w:cs="Arial"/>
        </w:rPr>
      </w:pPr>
      <w:r w:rsidRPr="0055594B">
        <w:rPr>
          <w:rFonts w:ascii="Arial" w:hAnsi="Arial" w:cs="Arial"/>
        </w:rPr>
        <w:t>Figure 19</w:t>
      </w:r>
      <w:r w:rsidR="00F842C0" w:rsidRPr="0055594B">
        <w:rPr>
          <w:rFonts w:ascii="Arial" w:hAnsi="Arial" w:cs="Arial"/>
        </w:rPr>
        <w:t xml:space="preserve">. Elbow plot for k-means clustering. </w:t>
      </w:r>
    </w:p>
    <w:p w14:paraId="17CC2F80" w14:textId="77777777" w:rsidR="00F842C0" w:rsidRPr="00792A6B" w:rsidRDefault="00F842C0" w:rsidP="001D5339">
      <w:pPr>
        <w:spacing w:line="240" w:lineRule="auto"/>
        <w:rPr>
          <w:rFonts w:ascii="Arial" w:hAnsi="Arial" w:cs="Arial"/>
          <w:sz w:val="22"/>
          <w:szCs w:val="22"/>
        </w:rPr>
      </w:pPr>
      <w:r w:rsidRPr="00792A6B">
        <w:rPr>
          <w:rFonts w:ascii="Arial" w:hAnsi="Arial" w:cs="Arial"/>
          <w:noProof/>
          <w:sz w:val="22"/>
          <w:szCs w:val="22"/>
          <w:lang w:eastAsia="zh-CN"/>
        </w:rPr>
        <w:drawing>
          <wp:inline distT="0" distB="0" distL="0" distR="0" wp14:anchorId="05827E49" wp14:editId="7A33717C">
            <wp:extent cx="4230050" cy="3051426"/>
            <wp:effectExtent l="0" t="0" r="12065" b="0"/>
            <wp:docPr id="14" name="Picture 14" descr="../Documents/Documents_syu/BInA_certificate/MIS7621/Project/ImagesOfHypothesis3/plot_KmeansEl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Documents_syu/BInA_certificate/MIS7621/Project/ImagesOfHypothesis3/plot_KmeansElbow.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74082" cy="3083190"/>
                    </a:xfrm>
                    <a:prstGeom prst="rect">
                      <a:avLst/>
                    </a:prstGeom>
                    <a:noFill/>
                    <a:ln>
                      <a:noFill/>
                    </a:ln>
                    <a:extLst>
                      <a:ext uri="{53640926-AAD7-44D8-BBD7-CCE9431645EC}">
                        <a14:shadowObscured xmlns:a14="http://schemas.microsoft.com/office/drawing/2010/main"/>
                      </a:ext>
                    </a:extLst>
                  </pic:spPr>
                </pic:pic>
              </a:graphicData>
            </a:graphic>
          </wp:inline>
        </w:drawing>
      </w:r>
    </w:p>
    <w:p w14:paraId="0F4704CA" w14:textId="77777777" w:rsidR="00F842C0" w:rsidRPr="0055594B" w:rsidRDefault="00F842C0" w:rsidP="001D5339">
      <w:pPr>
        <w:spacing w:line="240" w:lineRule="auto"/>
        <w:rPr>
          <w:rFonts w:ascii="Arial" w:hAnsi="Arial" w:cs="Arial"/>
        </w:rPr>
      </w:pPr>
    </w:p>
    <w:p w14:paraId="328F7135" w14:textId="5684F6C6" w:rsidR="00F842C0" w:rsidRPr="0055594B" w:rsidRDefault="00DB3FAA" w:rsidP="001D5339">
      <w:pPr>
        <w:spacing w:line="240" w:lineRule="auto"/>
        <w:rPr>
          <w:rFonts w:ascii="Arial" w:hAnsi="Arial" w:cs="Arial"/>
        </w:rPr>
      </w:pPr>
      <w:r w:rsidRPr="0055594B">
        <w:rPr>
          <w:rFonts w:ascii="Arial" w:hAnsi="Arial" w:cs="Arial"/>
        </w:rPr>
        <w:t>Figure 20</w:t>
      </w:r>
      <w:r w:rsidR="00F842C0" w:rsidRPr="0055594B">
        <w:rPr>
          <w:rFonts w:ascii="Arial" w:hAnsi="Arial" w:cs="Arial"/>
        </w:rPr>
        <w:t xml:space="preserve">. composition of franchise movie clusters. </w:t>
      </w:r>
    </w:p>
    <w:p w14:paraId="43F6BE18" w14:textId="77777777" w:rsidR="00F842C0" w:rsidRPr="00792A6B" w:rsidRDefault="00F842C0" w:rsidP="001D5339">
      <w:pPr>
        <w:spacing w:line="240" w:lineRule="auto"/>
        <w:rPr>
          <w:rFonts w:ascii="Arial" w:hAnsi="Arial" w:cs="Arial"/>
          <w:sz w:val="22"/>
          <w:szCs w:val="22"/>
        </w:rPr>
      </w:pPr>
      <w:r w:rsidRPr="00792A6B">
        <w:rPr>
          <w:rFonts w:ascii="Arial" w:hAnsi="Arial" w:cs="Arial"/>
          <w:noProof/>
          <w:sz w:val="22"/>
          <w:szCs w:val="22"/>
          <w:lang w:eastAsia="zh-CN"/>
        </w:rPr>
        <w:drawing>
          <wp:inline distT="0" distB="0" distL="0" distR="0" wp14:anchorId="2295A061" wp14:editId="6136664E">
            <wp:extent cx="3465436" cy="2461319"/>
            <wp:effectExtent l="0" t="0" r="0" b="2540"/>
            <wp:docPr id="15" name="Picture 15" descr="../Documents/Documents_syu/BInA_certificate/MIS7621/Project/ImagesOfHypothesis3/pie_K-cluster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Documents_syu/BInA_certificate/MIS7621/Project/ImagesOfHypothesis3/pie_K-clusterComposition.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3495772" cy="2482865"/>
                    </a:xfrm>
                    <a:prstGeom prst="rect">
                      <a:avLst/>
                    </a:prstGeom>
                    <a:noFill/>
                    <a:ln>
                      <a:noFill/>
                    </a:ln>
                    <a:extLst>
                      <a:ext uri="{53640926-AAD7-44D8-BBD7-CCE9431645EC}">
                        <a14:shadowObscured xmlns:a14="http://schemas.microsoft.com/office/drawing/2010/main"/>
                      </a:ext>
                    </a:extLst>
                  </pic:spPr>
                </pic:pic>
              </a:graphicData>
            </a:graphic>
          </wp:inline>
        </w:drawing>
      </w:r>
    </w:p>
    <w:p w14:paraId="6E0BA484" w14:textId="77777777" w:rsidR="00A61E63" w:rsidRPr="00792A6B" w:rsidRDefault="00A61E63" w:rsidP="001D5339">
      <w:pPr>
        <w:spacing w:line="240" w:lineRule="auto"/>
        <w:rPr>
          <w:rFonts w:ascii="Arial" w:hAnsi="Arial" w:cs="Arial"/>
          <w:sz w:val="22"/>
          <w:szCs w:val="22"/>
        </w:rPr>
      </w:pPr>
    </w:p>
    <w:p w14:paraId="4FB342E7" w14:textId="77777777" w:rsidR="00A61E63" w:rsidRPr="00792A6B" w:rsidRDefault="00A61E63" w:rsidP="001D5339">
      <w:pPr>
        <w:spacing w:line="240" w:lineRule="auto"/>
        <w:rPr>
          <w:rFonts w:ascii="Arial" w:hAnsi="Arial" w:cs="Arial"/>
          <w:sz w:val="22"/>
          <w:szCs w:val="22"/>
        </w:rPr>
      </w:pPr>
    </w:p>
    <w:p w14:paraId="2B1A87F0" w14:textId="77777777" w:rsidR="00A61E63" w:rsidRPr="00792A6B" w:rsidRDefault="00A61E63" w:rsidP="001D5339">
      <w:pPr>
        <w:spacing w:line="240" w:lineRule="auto"/>
        <w:rPr>
          <w:rFonts w:ascii="Arial" w:hAnsi="Arial" w:cs="Arial"/>
          <w:sz w:val="22"/>
          <w:szCs w:val="22"/>
        </w:rPr>
      </w:pPr>
    </w:p>
    <w:p w14:paraId="33DDCADE" w14:textId="77777777" w:rsidR="00A61E63" w:rsidRDefault="00A61E63" w:rsidP="001D5339">
      <w:pPr>
        <w:spacing w:line="240" w:lineRule="auto"/>
        <w:rPr>
          <w:rFonts w:ascii="Arial" w:hAnsi="Arial" w:cs="Arial"/>
          <w:sz w:val="22"/>
          <w:szCs w:val="22"/>
        </w:rPr>
      </w:pPr>
    </w:p>
    <w:p w14:paraId="672C57A6" w14:textId="77777777" w:rsidR="004E053F" w:rsidRPr="00792A6B" w:rsidRDefault="004E053F" w:rsidP="001D5339">
      <w:pPr>
        <w:spacing w:line="240" w:lineRule="auto"/>
        <w:rPr>
          <w:rFonts w:ascii="Arial" w:hAnsi="Arial" w:cs="Arial"/>
          <w:sz w:val="22"/>
          <w:szCs w:val="22"/>
        </w:rPr>
      </w:pPr>
    </w:p>
    <w:p w14:paraId="5EBC87D4" w14:textId="01B3C06A" w:rsidR="00A61E63" w:rsidRPr="004E053F" w:rsidRDefault="00A61E63" w:rsidP="001D5339">
      <w:pPr>
        <w:spacing w:line="240" w:lineRule="auto"/>
        <w:rPr>
          <w:rFonts w:ascii="Arial" w:hAnsi="Arial" w:cs="Arial"/>
        </w:rPr>
      </w:pPr>
      <w:r w:rsidRPr="004E053F">
        <w:rPr>
          <w:rFonts w:ascii="Arial" w:hAnsi="Arial" w:cs="Arial"/>
        </w:rPr>
        <w:t>Figure 21. K-means clusters analysis.</w:t>
      </w:r>
    </w:p>
    <w:p w14:paraId="6BE76F44" w14:textId="77777777" w:rsidR="00F842C0" w:rsidRPr="00792A6B" w:rsidRDefault="00F842C0" w:rsidP="001D5339">
      <w:pPr>
        <w:spacing w:line="240" w:lineRule="auto"/>
        <w:rPr>
          <w:rFonts w:ascii="Arial" w:hAnsi="Arial" w:cs="Arial"/>
          <w:sz w:val="22"/>
          <w:szCs w:val="22"/>
        </w:rPr>
      </w:pPr>
      <w:r w:rsidRPr="00792A6B">
        <w:rPr>
          <w:rFonts w:ascii="Arial" w:hAnsi="Arial" w:cs="Arial"/>
          <w:noProof/>
          <w:sz w:val="22"/>
          <w:szCs w:val="22"/>
          <w:lang w:eastAsia="zh-CN"/>
        </w:rPr>
        <w:drawing>
          <wp:inline distT="0" distB="0" distL="0" distR="0" wp14:anchorId="7EFF9998" wp14:editId="60296789">
            <wp:extent cx="5144135" cy="4415790"/>
            <wp:effectExtent l="0" t="0" r="12065" b="3810"/>
            <wp:docPr id="24" name="Picture 24" descr="../Documents/Documents_syu/BInA_certificate/MIS7621/Project/ImagesOfHypothesis3/ggplot_Kmeans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Documents_syu/BInA_certificate/MIS7621/Project/ImagesOfHypothesis3/ggplot_KmeansAnalysis.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254029" cy="4510124"/>
                    </a:xfrm>
                    <a:prstGeom prst="rect">
                      <a:avLst/>
                    </a:prstGeom>
                    <a:noFill/>
                    <a:ln>
                      <a:noFill/>
                    </a:ln>
                    <a:extLst>
                      <a:ext uri="{53640926-AAD7-44D8-BBD7-CCE9431645EC}">
                        <a14:shadowObscured xmlns:a14="http://schemas.microsoft.com/office/drawing/2010/main"/>
                      </a:ext>
                    </a:extLst>
                  </pic:spPr>
                </pic:pic>
              </a:graphicData>
            </a:graphic>
          </wp:inline>
        </w:drawing>
      </w:r>
    </w:p>
    <w:p w14:paraId="5B88055F" w14:textId="2B2B6A0D" w:rsidR="002C375B" w:rsidRPr="00792A6B" w:rsidRDefault="00F842C0" w:rsidP="001D5339">
      <w:pPr>
        <w:spacing w:line="240" w:lineRule="auto"/>
        <w:rPr>
          <w:rFonts w:ascii="Arial" w:hAnsi="Arial" w:cs="Arial"/>
          <w:sz w:val="22"/>
          <w:szCs w:val="22"/>
        </w:rPr>
      </w:pPr>
      <w:r w:rsidRPr="00792A6B">
        <w:rPr>
          <w:rFonts w:ascii="Arial" w:hAnsi="Arial" w:cs="Arial"/>
          <w:noProof/>
          <w:sz w:val="22"/>
          <w:szCs w:val="22"/>
          <w:lang w:eastAsia="zh-CN"/>
        </w:rPr>
        <w:drawing>
          <wp:inline distT="0" distB="0" distL="0" distR="0" wp14:anchorId="59A91D34" wp14:editId="405A1114">
            <wp:extent cx="3382062" cy="3310890"/>
            <wp:effectExtent l="0" t="0" r="0" b="0"/>
            <wp:docPr id="26" name="Picture 26" descr="../Documents/Documents_syu/BInA_certificate/MIS7621/Project/ImagesOfHypothesis3/ggplot_FranchiseGlob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Documents_syu/BInA_certificate/MIS7621/Project/ImagesOfHypothesis3/ggplot_FranchiseGlobalBox.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3425490" cy="3353404"/>
                    </a:xfrm>
                    <a:prstGeom prst="rect">
                      <a:avLst/>
                    </a:prstGeom>
                    <a:noFill/>
                    <a:ln>
                      <a:noFill/>
                    </a:ln>
                    <a:extLst>
                      <a:ext uri="{53640926-AAD7-44D8-BBD7-CCE9431645EC}">
                        <a14:shadowObscured xmlns:a14="http://schemas.microsoft.com/office/drawing/2010/main"/>
                      </a:ext>
                    </a:extLst>
                  </pic:spPr>
                </pic:pic>
              </a:graphicData>
            </a:graphic>
          </wp:inline>
        </w:drawing>
      </w:r>
    </w:p>
    <w:p w14:paraId="46297DDC" w14:textId="77777777" w:rsidR="00F842C0" w:rsidRPr="004E053F" w:rsidRDefault="00F842C0" w:rsidP="001D5339">
      <w:pPr>
        <w:spacing w:after="0" w:line="240" w:lineRule="auto"/>
        <w:rPr>
          <w:rFonts w:ascii="Arial" w:eastAsia="Microsoft Himalaya" w:hAnsi="Arial" w:cs="Arial"/>
          <w:color w:val="auto"/>
          <w:lang w:eastAsia="en-US"/>
        </w:rPr>
      </w:pPr>
      <w:r w:rsidRPr="004E053F">
        <w:rPr>
          <w:rFonts w:ascii="Arial" w:eastAsia="Microsoft Himalaya" w:hAnsi="Arial" w:cs="Arial"/>
          <w:color w:val="auto"/>
          <w:lang w:eastAsia="en-US"/>
        </w:rPr>
        <w:t>Table 2. Titles of two most profitable franchise movie clusters 3 and 4.</w:t>
      </w:r>
    </w:p>
    <w:p w14:paraId="40CE34FE"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Cluster 3</w:t>
      </w:r>
    </w:p>
    <w:p w14:paraId="41D3C678" w14:textId="07525368" w:rsidR="00F842C0" w:rsidRPr="00792A6B" w:rsidRDefault="00F842C0"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 "Star Wars"                 </w:t>
      </w:r>
    </w:p>
    <w:p w14:paraId="7C566098" w14:textId="6D45D6CC" w:rsidR="002B2371" w:rsidRPr="00792A6B" w:rsidRDefault="002B2371"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[2] "James Bond"                </w:t>
      </w:r>
    </w:p>
    <w:p w14:paraId="7471CD65" w14:textId="5704C360" w:rsidR="00F842C0" w:rsidRPr="00792A6B" w:rsidRDefault="002B2371"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[3</w:t>
      </w:r>
      <w:r w:rsidR="00F842C0" w:rsidRPr="00792A6B">
        <w:rPr>
          <w:rFonts w:ascii="Consolas" w:eastAsia="Microsoft Himalaya" w:hAnsi="Consolas" w:cs="Menlo"/>
          <w:color w:val="auto"/>
          <w:sz w:val="22"/>
          <w:szCs w:val="22"/>
          <w:lang w:eastAsia="en-US"/>
        </w:rPr>
        <w:t>] "Marvel Cinematic Universe"</w:t>
      </w:r>
    </w:p>
    <w:p w14:paraId="05D5F590" w14:textId="23C46E74" w:rsidR="00F842C0" w:rsidRPr="00792A6B" w:rsidRDefault="00F842C0"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[4] "Harry Potter"</w:t>
      </w:r>
    </w:p>
    <w:p w14:paraId="7C3A4F9A"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p>
    <w:p w14:paraId="640CD349" w14:textId="77777777" w:rsidR="00F842C0" w:rsidRPr="00792A6B" w:rsidRDefault="00F842C0"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Cluster 4</w:t>
      </w:r>
    </w:p>
    <w:p w14:paraId="445C0BBD" w14:textId="62481D5A" w:rsidR="00620E12"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[1</w:t>
      </w:r>
      <w:proofErr w:type="gramStart"/>
      <w:r w:rsidRPr="00792A6B">
        <w:rPr>
          <w:rFonts w:ascii="Consolas" w:eastAsia="Microsoft Himalaya" w:hAnsi="Consolas" w:cs="Menlo"/>
          <w:color w:val="auto"/>
          <w:sz w:val="22"/>
          <w:szCs w:val="22"/>
          <w:lang w:eastAsia="en-US"/>
        </w:rPr>
        <w:t xml:space="preserve">] </w:t>
      </w:r>
      <w:r w:rsidR="005633A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w:t>
      </w:r>
      <w:proofErr w:type="gramEnd"/>
      <w:r w:rsidRPr="00792A6B">
        <w:rPr>
          <w:rFonts w:ascii="Consolas" w:eastAsia="Microsoft Himalaya" w:hAnsi="Consolas" w:cs="Menlo"/>
          <w:color w:val="auto"/>
          <w:sz w:val="22"/>
          <w:szCs w:val="22"/>
          <w:lang w:eastAsia="en-US"/>
        </w:rPr>
        <w:t xml:space="preserve">Batman"                            </w:t>
      </w:r>
    </w:p>
    <w:p w14:paraId="590E5CFB" w14:textId="039AE409" w:rsidR="00620E12"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[2</w:t>
      </w:r>
      <w:proofErr w:type="gramStart"/>
      <w:r w:rsidRPr="00792A6B">
        <w:rPr>
          <w:rFonts w:ascii="Consolas" w:eastAsia="Microsoft Himalaya" w:hAnsi="Consolas" w:cs="Menlo"/>
          <w:color w:val="auto"/>
          <w:sz w:val="22"/>
          <w:szCs w:val="22"/>
          <w:lang w:eastAsia="en-US"/>
        </w:rPr>
        <w:t xml:space="preserve">] </w:t>
      </w:r>
      <w:r w:rsidR="005633A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w:t>
      </w:r>
      <w:proofErr w:type="gramEnd"/>
      <w:r w:rsidRPr="00792A6B">
        <w:rPr>
          <w:rFonts w:ascii="Consolas" w:eastAsia="Microsoft Himalaya" w:hAnsi="Consolas" w:cs="Menlo"/>
          <w:color w:val="auto"/>
          <w:sz w:val="22"/>
          <w:szCs w:val="22"/>
          <w:lang w:eastAsia="en-US"/>
        </w:rPr>
        <w:t xml:space="preserve">Star Trek"                        </w:t>
      </w:r>
    </w:p>
    <w:p w14:paraId="0B54AE44" w14:textId="682AD4AE" w:rsidR="00620E12"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[3</w:t>
      </w:r>
      <w:proofErr w:type="gramStart"/>
      <w:r w:rsidRPr="00792A6B">
        <w:rPr>
          <w:rFonts w:ascii="Consolas" w:eastAsia="Microsoft Himalaya" w:hAnsi="Consolas" w:cs="Menlo"/>
          <w:color w:val="auto"/>
          <w:sz w:val="22"/>
          <w:szCs w:val="22"/>
          <w:lang w:eastAsia="en-US"/>
        </w:rPr>
        <w:t xml:space="preserve">] </w:t>
      </w:r>
      <w:r w:rsidR="005633A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w:t>
      </w:r>
      <w:proofErr w:type="gramEnd"/>
      <w:r w:rsidRPr="00792A6B">
        <w:rPr>
          <w:rFonts w:ascii="Consolas" w:eastAsia="Microsoft Himalaya" w:hAnsi="Consolas" w:cs="Menlo"/>
          <w:color w:val="auto"/>
          <w:sz w:val="22"/>
          <w:szCs w:val="22"/>
          <w:lang w:eastAsia="en-US"/>
        </w:rPr>
        <w:t xml:space="preserve">Peter Jackson Lord of the Rings" </w:t>
      </w:r>
    </w:p>
    <w:p w14:paraId="1711F023" w14:textId="4E2E05E1" w:rsidR="00620E12"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[4</w:t>
      </w:r>
      <w:proofErr w:type="gramStart"/>
      <w:r w:rsidRPr="00792A6B">
        <w:rPr>
          <w:rFonts w:ascii="Consolas" w:eastAsia="Microsoft Himalaya" w:hAnsi="Consolas" w:cs="Menlo"/>
          <w:color w:val="auto"/>
          <w:sz w:val="22"/>
          <w:szCs w:val="22"/>
          <w:lang w:eastAsia="en-US"/>
        </w:rPr>
        <w:t xml:space="preserve">] </w:t>
      </w:r>
      <w:r w:rsidR="005633A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w:t>
      </w:r>
      <w:proofErr w:type="gramEnd"/>
      <w:r w:rsidRPr="00792A6B">
        <w:rPr>
          <w:rFonts w:ascii="Consolas" w:eastAsia="Microsoft Himalaya" w:hAnsi="Consolas" w:cs="Menlo"/>
          <w:color w:val="auto"/>
          <w:sz w:val="22"/>
          <w:szCs w:val="22"/>
          <w:lang w:eastAsia="en-US"/>
        </w:rPr>
        <w:t xml:space="preserve">Spider Man"                       </w:t>
      </w:r>
    </w:p>
    <w:p w14:paraId="365C52DF" w14:textId="56A46D71" w:rsidR="00620E12"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[5</w:t>
      </w:r>
      <w:proofErr w:type="gramStart"/>
      <w:r w:rsidRPr="00792A6B">
        <w:rPr>
          <w:rFonts w:ascii="Consolas" w:eastAsia="Microsoft Himalaya" w:hAnsi="Consolas" w:cs="Menlo"/>
          <w:color w:val="auto"/>
          <w:sz w:val="22"/>
          <w:szCs w:val="22"/>
          <w:lang w:eastAsia="en-US"/>
        </w:rPr>
        <w:t xml:space="preserve">] </w:t>
      </w:r>
      <w:r w:rsidR="005633A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w:t>
      </w:r>
      <w:proofErr w:type="gramEnd"/>
      <w:r w:rsidRPr="00792A6B">
        <w:rPr>
          <w:rFonts w:ascii="Consolas" w:eastAsia="Microsoft Himalaya" w:hAnsi="Consolas" w:cs="Menlo"/>
          <w:color w:val="auto"/>
          <w:sz w:val="22"/>
          <w:szCs w:val="22"/>
          <w:lang w:eastAsia="en-US"/>
        </w:rPr>
        <w:t xml:space="preserve">X Men"                             </w:t>
      </w:r>
    </w:p>
    <w:p w14:paraId="26363839" w14:textId="7D0766AF" w:rsidR="00620E12"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[6</w:t>
      </w:r>
      <w:proofErr w:type="gramStart"/>
      <w:r w:rsidRPr="00792A6B">
        <w:rPr>
          <w:rFonts w:ascii="Consolas" w:eastAsia="Microsoft Himalaya" w:hAnsi="Consolas" w:cs="Menlo"/>
          <w:color w:val="auto"/>
          <w:sz w:val="22"/>
          <w:szCs w:val="22"/>
          <w:lang w:eastAsia="en-US"/>
        </w:rPr>
        <w:t xml:space="preserve">] </w:t>
      </w:r>
      <w:r w:rsidR="005633A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w:t>
      </w:r>
      <w:proofErr w:type="gramEnd"/>
      <w:r w:rsidRPr="00792A6B">
        <w:rPr>
          <w:rFonts w:ascii="Consolas" w:eastAsia="Microsoft Himalaya" w:hAnsi="Consolas" w:cs="Menlo"/>
          <w:color w:val="auto"/>
          <w:sz w:val="22"/>
          <w:szCs w:val="22"/>
          <w:lang w:eastAsia="en-US"/>
        </w:rPr>
        <w:t xml:space="preserve">Jurassic Park"                    </w:t>
      </w:r>
    </w:p>
    <w:p w14:paraId="08232360" w14:textId="1FFB313A" w:rsidR="005633A9"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[7</w:t>
      </w:r>
      <w:proofErr w:type="gramStart"/>
      <w:r w:rsidRPr="00792A6B">
        <w:rPr>
          <w:rFonts w:ascii="Consolas" w:eastAsia="Microsoft Himalaya" w:hAnsi="Consolas" w:cs="Menlo"/>
          <w:color w:val="auto"/>
          <w:sz w:val="22"/>
          <w:szCs w:val="22"/>
          <w:lang w:eastAsia="en-US"/>
        </w:rPr>
        <w:t xml:space="preserve">] </w:t>
      </w:r>
      <w:r w:rsidR="005633A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w:t>
      </w:r>
      <w:proofErr w:type="gramEnd"/>
      <w:r w:rsidRPr="00792A6B">
        <w:rPr>
          <w:rFonts w:ascii="Consolas" w:eastAsia="Microsoft Himalaya" w:hAnsi="Consolas" w:cs="Menlo"/>
          <w:color w:val="auto"/>
          <w:sz w:val="22"/>
          <w:szCs w:val="22"/>
          <w:lang w:eastAsia="en-US"/>
        </w:rPr>
        <w:t xml:space="preserve">Indiana Jones"                     </w:t>
      </w:r>
    </w:p>
    <w:p w14:paraId="09179D74" w14:textId="029C360C" w:rsidR="00620E12" w:rsidRPr="00792A6B" w:rsidRDefault="005633A9"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[8</w:t>
      </w:r>
      <w:proofErr w:type="gramStart"/>
      <w:r w:rsidRPr="00792A6B">
        <w:rPr>
          <w:rFonts w:ascii="Consolas" w:eastAsia="Microsoft Himalaya" w:hAnsi="Consolas" w:cs="Menlo"/>
          <w:color w:val="auto"/>
          <w:sz w:val="22"/>
          <w:szCs w:val="22"/>
          <w:lang w:eastAsia="en-US"/>
        </w:rPr>
        <w:t xml:space="preserve">]  </w:t>
      </w:r>
      <w:r w:rsidR="00620E12" w:rsidRPr="00792A6B">
        <w:rPr>
          <w:rFonts w:ascii="Consolas" w:eastAsia="Microsoft Himalaya" w:hAnsi="Consolas" w:cs="Menlo"/>
          <w:color w:val="auto"/>
          <w:sz w:val="22"/>
          <w:szCs w:val="22"/>
          <w:lang w:eastAsia="en-US"/>
        </w:rPr>
        <w:t>"</w:t>
      </w:r>
      <w:proofErr w:type="gramEnd"/>
      <w:r w:rsidR="00620E12" w:rsidRPr="00792A6B">
        <w:rPr>
          <w:rFonts w:ascii="Consolas" w:eastAsia="Microsoft Himalaya" w:hAnsi="Consolas" w:cs="Menlo"/>
          <w:color w:val="auto"/>
          <w:sz w:val="22"/>
          <w:szCs w:val="22"/>
          <w:lang w:eastAsia="en-US"/>
        </w:rPr>
        <w:t xml:space="preserve">Superman"                         </w:t>
      </w:r>
    </w:p>
    <w:p w14:paraId="73A3B123" w14:textId="3DD211C6" w:rsidR="005633A9"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[9</w:t>
      </w:r>
      <w:proofErr w:type="gramStart"/>
      <w:r w:rsidRPr="00792A6B">
        <w:rPr>
          <w:rFonts w:ascii="Consolas" w:eastAsia="Microsoft Himalaya" w:hAnsi="Consolas" w:cs="Menlo"/>
          <w:color w:val="auto"/>
          <w:sz w:val="22"/>
          <w:szCs w:val="22"/>
          <w:lang w:eastAsia="en-US"/>
        </w:rPr>
        <w:t xml:space="preserve">] </w:t>
      </w:r>
      <w:r w:rsidR="005633A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w:t>
      </w:r>
      <w:proofErr w:type="gramEnd"/>
      <w:r w:rsidRPr="00792A6B">
        <w:rPr>
          <w:rFonts w:ascii="Consolas" w:eastAsia="Microsoft Himalaya" w:hAnsi="Consolas" w:cs="Menlo"/>
          <w:color w:val="auto"/>
          <w:sz w:val="22"/>
          <w:szCs w:val="22"/>
          <w:lang w:eastAsia="en-US"/>
        </w:rPr>
        <w:t xml:space="preserve">Shrek"                             </w:t>
      </w:r>
    </w:p>
    <w:p w14:paraId="6A002E33" w14:textId="3F00A13D" w:rsidR="00620E12" w:rsidRPr="00792A6B" w:rsidRDefault="005633A9"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[10] </w:t>
      </w:r>
      <w:r w:rsidR="00620E12" w:rsidRPr="00792A6B">
        <w:rPr>
          <w:rFonts w:ascii="Consolas" w:eastAsia="Microsoft Himalaya" w:hAnsi="Consolas" w:cs="Menlo"/>
          <w:color w:val="auto"/>
          <w:sz w:val="22"/>
          <w:szCs w:val="22"/>
          <w:lang w:eastAsia="en-US"/>
        </w:rPr>
        <w:t xml:space="preserve">"Pirates of the Caribbean"         </w:t>
      </w:r>
    </w:p>
    <w:p w14:paraId="16367682" w14:textId="77777777" w:rsidR="005633A9"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[11] "Fast and the Furious"              </w:t>
      </w:r>
    </w:p>
    <w:p w14:paraId="23F94A2C" w14:textId="6BE94E6F" w:rsidR="00620E12" w:rsidRPr="00792A6B" w:rsidRDefault="005633A9"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[12] </w:t>
      </w:r>
      <w:r w:rsidR="00620E12" w:rsidRPr="00792A6B">
        <w:rPr>
          <w:rFonts w:ascii="Consolas" w:eastAsia="Microsoft Himalaya" w:hAnsi="Consolas" w:cs="Menlo"/>
          <w:color w:val="auto"/>
          <w:sz w:val="22"/>
          <w:szCs w:val="22"/>
          <w:lang w:eastAsia="en-US"/>
        </w:rPr>
        <w:t xml:space="preserve">"Transformers"                     </w:t>
      </w:r>
    </w:p>
    <w:p w14:paraId="7072D66E" w14:textId="77777777" w:rsidR="005633A9"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[13] "Hunger Games"                      </w:t>
      </w:r>
    </w:p>
    <w:p w14:paraId="2D9F4630" w14:textId="122825B2" w:rsidR="00620E12" w:rsidRPr="00792A6B" w:rsidRDefault="005633A9"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[14] </w:t>
      </w:r>
      <w:r w:rsidR="00620E12" w:rsidRPr="00792A6B">
        <w:rPr>
          <w:rFonts w:ascii="Consolas" w:eastAsia="Microsoft Himalaya" w:hAnsi="Consolas" w:cs="Menlo"/>
          <w:color w:val="auto"/>
          <w:sz w:val="22"/>
          <w:szCs w:val="22"/>
          <w:lang w:eastAsia="en-US"/>
        </w:rPr>
        <w:t xml:space="preserve">"Twilight"                         </w:t>
      </w:r>
    </w:p>
    <w:p w14:paraId="293AE1DA" w14:textId="77777777" w:rsidR="005633A9"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[15] "Dark Knight Trilogy"               </w:t>
      </w:r>
    </w:p>
    <w:p w14:paraId="52546EDC" w14:textId="7055CFE7" w:rsidR="00620E12" w:rsidRPr="00792A6B" w:rsidRDefault="005633A9"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[16] </w:t>
      </w:r>
      <w:r w:rsidR="00620E12" w:rsidRPr="00792A6B">
        <w:rPr>
          <w:rFonts w:ascii="Consolas" w:eastAsia="Microsoft Himalaya" w:hAnsi="Consolas" w:cs="Menlo"/>
          <w:color w:val="auto"/>
          <w:sz w:val="22"/>
          <w:szCs w:val="22"/>
          <w:lang w:eastAsia="en-US"/>
        </w:rPr>
        <w:t xml:space="preserve">"DC Extended Universe"             </w:t>
      </w:r>
    </w:p>
    <w:p w14:paraId="2715CCB4" w14:textId="77777777" w:rsidR="005633A9"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[17] "Planet of the Apes"                </w:t>
      </w:r>
    </w:p>
    <w:p w14:paraId="0C2DDC72" w14:textId="584039AA" w:rsidR="00620E12" w:rsidRPr="00792A6B" w:rsidRDefault="005633A9"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[18] </w:t>
      </w:r>
      <w:r w:rsidR="00620E12" w:rsidRPr="00792A6B">
        <w:rPr>
          <w:rFonts w:ascii="Consolas" w:eastAsia="Microsoft Himalaya" w:hAnsi="Consolas" w:cs="Menlo"/>
          <w:color w:val="auto"/>
          <w:sz w:val="22"/>
          <w:szCs w:val="22"/>
          <w:lang w:eastAsia="en-US"/>
        </w:rPr>
        <w:t xml:space="preserve">"Mission Impossible"               </w:t>
      </w:r>
    </w:p>
    <w:p w14:paraId="32F10D3E" w14:textId="77777777" w:rsidR="005633A9"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[19] "Despicable Me"                     </w:t>
      </w:r>
    </w:p>
    <w:p w14:paraId="566EB1D1" w14:textId="64A1E739" w:rsidR="00620E12" w:rsidRPr="00792A6B" w:rsidRDefault="005633A9"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[20] </w:t>
      </w:r>
      <w:r w:rsidR="00620E12" w:rsidRPr="00792A6B">
        <w:rPr>
          <w:rFonts w:ascii="Consolas" w:eastAsia="Microsoft Himalaya" w:hAnsi="Consolas" w:cs="Menlo"/>
          <w:color w:val="auto"/>
          <w:sz w:val="22"/>
          <w:szCs w:val="22"/>
          <w:lang w:eastAsia="en-US"/>
        </w:rPr>
        <w:t xml:space="preserve">"Iron Man"                         </w:t>
      </w:r>
    </w:p>
    <w:p w14:paraId="32305B29" w14:textId="77777777" w:rsidR="005633A9"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[21] "Ice Age"                           </w:t>
      </w:r>
    </w:p>
    <w:p w14:paraId="6FA885CD" w14:textId="42937AD9" w:rsidR="00620E12" w:rsidRPr="00792A6B" w:rsidRDefault="005633A9"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[22] </w:t>
      </w:r>
      <w:r w:rsidR="00620E12" w:rsidRPr="00792A6B">
        <w:rPr>
          <w:rFonts w:ascii="Consolas" w:eastAsia="Microsoft Himalaya" w:hAnsi="Consolas" w:cs="Menlo"/>
          <w:color w:val="auto"/>
          <w:sz w:val="22"/>
          <w:szCs w:val="22"/>
          <w:lang w:eastAsia="en-US"/>
        </w:rPr>
        <w:t xml:space="preserve">"The Hobbit"                       </w:t>
      </w:r>
    </w:p>
    <w:p w14:paraId="2EDCB8C4" w14:textId="77777777" w:rsidR="005633A9" w:rsidRPr="00792A6B" w:rsidRDefault="00620E12"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[23] "Avatar"                            </w:t>
      </w:r>
    </w:p>
    <w:p w14:paraId="0F4769BC" w14:textId="4192EC1D" w:rsidR="00620E12" w:rsidRPr="00792A6B" w:rsidRDefault="005633A9"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[24] </w:t>
      </w:r>
      <w:r w:rsidR="00620E12" w:rsidRPr="00792A6B">
        <w:rPr>
          <w:rFonts w:ascii="Consolas" w:eastAsia="Microsoft Himalaya" w:hAnsi="Consolas" w:cs="Menlo"/>
          <w:color w:val="auto"/>
          <w:sz w:val="22"/>
          <w:szCs w:val="22"/>
          <w:lang w:eastAsia="en-US"/>
        </w:rPr>
        <w:t xml:space="preserve">"Madagascar"   </w:t>
      </w:r>
    </w:p>
    <w:p w14:paraId="2F7C9B91" w14:textId="77777777" w:rsidR="00F842C0" w:rsidRPr="00792A6B" w:rsidRDefault="00F842C0" w:rsidP="001D5339">
      <w:pPr>
        <w:spacing w:line="240" w:lineRule="auto"/>
        <w:rPr>
          <w:rFonts w:ascii="Arial" w:hAnsi="Arial" w:cs="Arial"/>
          <w:sz w:val="22"/>
          <w:szCs w:val="22"/>
        </w:rPr>
      </w:pPr>
    </w:p>
    <w:p w14:paraId="3F3759FC" w14:textId="5255DAAE" w:rsidR="00CA536A" w:rsidRPr="004E053F" w:rsidRDefault="00CA536A" w:rsidP="001D5339">
      <w:pPr>
        <w:spacing w:after="0" w:line="240" w:lineRule="auto"/>
        <w:rPr>
          <w:rFonts w:ascii="Arial" w:eastAsia="Microsoft Himalaya" w:hAnsi="Arial" w:cs="Arial"/>
          <w:color w:val="auto"/>
          <w:lang w:eastAsia="en-US"/>
        </w:rPr>
      </w:pPr>
      <w:r w:rsidRPr="004E053F">
        <w:rPr>
          <w:rFonts w:ascii="Arial" w:eastAsia="Microsoft Himalaya" w:hAnsi="Arial" w:cs="Arial"/>
          <w:color w:val="auto"/>
          <w:lang w:eastAsia="en-US"/>
        </w:rPr>
        <w:t>Table</w:t>
      </w:r>
      <w:r w:rsidR="00667A50" w:rsidRPr="004E053F">
        <w:rPr>
          <w:rFonts w:ascii="Arial" w:eastAsia="Microsoft Himalaya" w:hAnsi="Arial" w:cs="Arial"/>
          <w:color w:val="auto"/>
          <w:lang w:eastAsia="en-US"/>
        </w:rPr>
        <w:t xml:space="preserve"> 3</w:t>
      </w:r>
      <w:r w:rsidRPr="004E053F">
        <w:rPr>
          <w:rFonts w:ascii="Arial" w:eastAsia="Microsoft Himalaya" w:hAnsi="Arial" w:cs="Arial"/>
          <w:color w:val="auto"/>
          <w:lang w:eastAsia="en-US"/>
        </w:rPr>
        <w:t>. Movie MPAA rating summary</w:t>
      </w:r>
      <w:r w:rsidR="00192883" w:rsidRPr="004E053F">
        <w:rPr>
          <w:rFonts w:ascii="Arial" w:eastAsia="Microsoft Himalaya" w:hAnsi="Arial" w:cs="Arial"/>
          <w:color w:val="auto"/>
          <w:lang w:eastAsia="en-US"/>
        </w:rPr>
        <w:t xml:space="preserve"> after data cleanup</w:t>
      </w:r>
      <w:r w:rsidRPr="004E053F">
        <w:rPr>
          <w:rFonts w:ascii="Arial" w:eastAsia="Microsoft Himalaya" w:hAnsi="Arial" w:cs="Arial"/>
          <w:color w:val="auto"/>
          <w:lang w:eastAsia="en-US"/>
        </w:rPr>
        <w:t>.</w:t>
      </w:r>
    </w:p>
    <w:p w14:paraId="65ABD4FF" w14:textId="77777777" w:rsidR="00CA536A" w:rsidRPr="00792A6B" w:rsidRDefault="00CA536A" w:rsidP="001D5339">
      <w:pPr>
        <w:spacing w:after="0" w:line="240" w:lineRule="auto"/>
        <w:rPr>
          <w:rFonts w:ascii="Consolas" w:eastAsia="Microsoft Himalaya" w:hAnsi="Consolas" w:cs="Menlo"/>
          <w:color w:val="auto"/>
          <w:sz w:val="22"/>
          <w:szCs w:val="22"/>
          <w:lang w:eastAsia="en-US"/>
        </w:rPr>
      </w:pPr>
    </w:p>
    <w:p w14:paraId="0C173273" w14:textId="3D155AC3" w:rsidR="00CA536A" w:rsidRPr="00792A6B" w:rsidRDefault="00CA536A"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 xml:space="preserve">Content rating    Approved  </w:t>
      </w:r>
      <w:r w:rsidR="00E255B9" w:rsidRPr="00792A6B">
        <w:rPr>
          <w:rFonts w:ascii="Consolas" w:eastAsia="Microsoft Himalaya" w:hAnsi="Consolas" w:cs="Menlo"/>
          <w:color w:val="auto"/>
          <w:sz w:val="22"/>
          <w:szCs w:val="22"/>
          <w:lang w:eastAsia="en-US"/>
        </w:rPr>
        <w:t xml:space="preserve"> </w:t>
      </w:r>
      <w:r w:rsidR="00FD5D10" w:rsidRPr="00792A6B">
        <w:rPr>
          <w:rFonts w:ascii="Consolas" w:eastAsia="Microsoft Himalaya" w:hAnsi="Consolas" w:cs="Menlo"/>
          <w:color w:val="auto"/>
          <w:sz w:val="22"/>
          <w:szCs w:val="22"/>
          <w:lang w:eastAsia="en-US"/>
        </w:rPr>
        <w:t xml:space="preserve"> G    NC-17   </w:t>
      </w:r>
      <w:r w:rsidRPr="00792A6B">
        <w:rPr>
          <w:rFonts w:ascii="Consolas" w:eastAsia="Microsoft Himalaya" w:hAnsi="Consolas" w:cs="Menlo"/>
          <w:color w:val="auto"/>
          <w:sz w:val="22"/>
          <w:szCs w:val="22"/>
          <w:lang w:eastAsia="en-US"/>
        </w:rPr>
        <w:t xml:space="preserve"> PG    PG-13   </w:t>
      </w:r>
      <w:r w:rsidR="00E255B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 xml:space="preserve">R  </w:t>
      </w:r>
      <w:r w:rsidR="00E255B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Unrated</w:t>
      </w:r>
    </w:p>
    <w:p w14:paraId="70F72A42" w14:textId="7747BA7C" w:rsidR="00CA536A" w:rsidRPr="00792A6B" w:rsidRDefault="00CA536A" w:rsidP="001D5339">
      <w:pPr>
        <w:spacing w:after="0" w:line="240" w:lineRule="auto"/>
        <w:rPr>
          <w:rFonts w:ascii="Consolas" w:eastAsia="Microsoft Himalaya" w:hAnsi="Consolas" w:cs="Menlo"/>
          <w:color w:val="auto"/>
          <w:sz w:val="22"/>
          <w:szCs w:val="22"/>
          <w:lang w:eastAsia="en-US"/>
        </w:rPr>
      </w:pPr>
      <w:r w:rsidRPr="00792A6B">
        <w:rPr>
          <w:rFonts w:ascii="Consolas" w:eastAsia="Microsoft Himalaya" w:hAnsi="Consolas" w:cs="Menlo"/>
          <w:color w:val="auto"/>
          <w:sz w:val="22"/>
          <w:szCs w:val="22"/>
          <w:lang w:eastAsia="en-US"/>
        </w:rPr>
        <w:t>Total number            21</w:t>
      </w:r>
      <w:r w:rsidR="00E255B9" w:rsidRPr="00792A6B">
        <w:rPr>
          <w:rFonts w:ascii="Consolas" w:eastAsia="Microsoft Himalaya" w:hAnsi="Consolas" w:cs="Menlo"/>
          <w:color w:val="auto"/>
          <w:sz w:val="22"/>
          <w:szCs w:val="22"/>
          <w:lang w:eastAsia="en-US"/>
        </w:rPr>
        <w:t xml:space="preserve">  </w:t>
      </w:r>
      <w:r w:rsidR="00FD5D10" w:rsidRPr="00792A6B">
        <w:rPr>
          <w:rFonts w:ascii="Consolas" w:eastAsia="Microsoft Himalaya" w:hAnsi="Consolas" w:cs="Menlo"/>
          <w:color w:val="auto"/>
          <w:sz w:val="22"/>
          <w:szCs w:val="22"/>
          <w:lang w:eastAsia="en-US"/>
        </w:rPr>
        <w:t xml:space="preserve"> 95       16  </w:t>
      </w:r>
      <w:r w:rsidRPr="00792A6B">
        <w:rPr>
          <w:rFonts w:ascii="Consolas" w:eastAsia="Microsoft Himalaya" w:hAnsi="Consolas" w:cs="Menlo"/>
          <w:color w:val="auto"/>
          <w:sz w:val="22"/>
          <w:szCs w:val="22"/>
          <w:lang w:eastAsia="en-US"/>
        </w:rPr>
        <w:t xml:space="preserve"> 614     </w:t>
      </w:r>
      <w:proofErr w:type="gramStart"/>
      <w:r w:rsidRPr="00792A6B">
        <w:rPr>
          <w:rFonts w:ascii="Consolas" w:eastAsia="Microsoft Himalaya" w:hAnsi="Consolas" w:cs="Menlo"/>
          <w:color w:val="auto"/>
          <w:sz w:val="22"/>
          <w:szCs w:val="22"/>
          <w:lang w:eastAsia="en-US"/>
        </w:rPr>
        <w:t>1400  1856</w:t>
      </w:r>
      <w:proofErr w:type="gramEnd"/>
      <w:r w:rsidRPr="00792A6B">
        <w:rPr>
          <w:rFonts w:ascii="Consolas" w:eastAsia="Microsoft Himalaya" w:hAnsi="Consolas" w:cs="Menlo"/>
          <w:color w:val="auto"/>
          <w:sz w:val="22"/>
          <w:szCs w:val="22"/>
          <w:lang w:eastAsia="en-US"/>
        </w:rPr>
        <w:t xml:space="preserve">    </w:t>
      </w:r>
      <w:r w:rsidR="00E255B9" w:rsidRPr="00792A6B">
        <w:rPr>
          <w:rFonts w:ascii="Consolas" w:eastAsia="Microsoft Himalaya" w:hAnsi="Consolas" w:cs="Menlo"/>
          <w:color w:val="auto"/>
          <w:sz w:val="22"/>
          <w:szCs w:val="22"/>
          <w:lang w:eastAsia="en-US"/>
        </w:rPr>
        <w:t xml:space="preserve">  </w:t>
      </w:r>
      <w:r w:rsidRPr="00792A6B">
        <w:rPr>
          <w:rFonts w:ascii="Consolas" w:eastAsia="Microsoft Himalaya" w:hAnsi="Consolas" w:cs="Menlo"/>
          <w:color w:val="auto"/>
          <w:sz w:val="22"/>
          <w:szCs w:val="22"/>
          <w:lang w:eastAsia="en-US"/>
        </w:rPr>
        <w:t xml:space="preserve">   90</w:t>
      </w:r>
    </w:p>
    <w:p w14:paraId="53B8F036" w14:textId="77777777" w:rsidR="006D22F3" w:rsidRDefault="006D22F3" w:rsidP="001D5339">
      <w:pPr>
        <w:spacing w:line="240" w:lineRule="auto"/>
        <w:rPr>
          <w:rFonts w:ascii="Arial" w:hAnsi="Arial" w:cs="Arial"/>
          <w:sz w:val="22"/>
          <w:szCs w:val="22"/>
        </w:rPr>
      </w:pPr>
    </w:p>
    <w:p w14:paraId="3B903A08" w14:textId="77777777" w:rsidR="004E053F" w:rsidRPr="00792A6B" w:rsidRDefault="004E053F" w:rsidP="001D5339">
      <w:pPr>
        <w:spacing w:line="240" w:lineRule="auto"/>
        <w:rPr>
          <w:rFonts w:ascii="Arial" w:hAnsi="Arial" w:cs="Arial"/>
          <w:sz w:val="22"/>
          <w:szCs w:val="22"/>
        </w:rPr>
      </w:pPr>
    </w:p>
    <w:p w14:paraId="69F50B73" w14:textId="5DC73D7D" w:rsidR="001D5339" w:rsidRPr="004E053F" w:rsidRDefault="001D5339" w:rsidP="001D5339">
      <w:pPr>
        <w:spacing w:line="240" w:lineRule="auto"/>
        <w:rPr>
          <w:rFonts w:ascii="Arial" w:hAnsi="Arial" w:cs="Arial"/>
        </w:rPr>
      </w:pPr>
      <w:r w:rsidRPr="004E053F">
        <w:rPr>
          <w:rFonts w:ascii="Arial" w:hAnsi="Arial" w:cs="Arial"/>
        </w:rPr>
        <w:t>Table 4. Linear regression model summary for franchise movie data.</w:t>
      </w:r>
    </w:p>
    <w:p w14:paraId="7E2BF48F"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 xml:space="preserve">Deviance Residuals: </w:t>
      </w:r>
    </w:p>
    <w:p w14:paraId="77520A95"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 xml:space="preserve">       Min          1Q      Median          3Q         Max  </w:t>
      </w:r>
    </w:p>
    <w:p w14:paraId="216CE10E"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 xml:space="preserve">-280959026   -41549197    -7101628    28664207   931454904  </w:t>
      </w:r>
    </w:p>
    <w:p w14:paraId="6902915A" w14:textId="77777777" w:rsidR="009A4C96" w:rsidRPr="00792A6B" w:rsidRDefault="009A4C96" w:rsidP="001D5339">
      <w:pPr>
        <w:spacing w:line="240" w:lineRule="auto"/>
        <w:rPr>
          <w:rFonts w:ascii="Consolas" w:hAnsi="Consolas" w:cs="Arial"/>
          <w:sz w:val="22"/>
          <w:szCs w:val="22"/>
        </w:rPr>
      </w:pPr>
    </w:p>
    <w:p w14:paraId="228F1D89"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Coefficients:</w:t>
      </w:r>
    </w:p>
    <w:p w14:paraId="676CE390"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 xml:space="preserve">                            Estimate Std. Error t value </w:t>
      </w:r>
      <w:proofErr w:type="spellStart"/>
      <w:r w:rsidRPr="00792A6B">
        <w:rPr>
          <w:rFonts w:ascii="Consolas" w:hAnsi="Consolas" w:cs="Arial"/>
          <w:sz w:val="22"/>
          <w:szCs w:val="22"/>
        </w:rPr>
        <w:t>Pr</w:t>
      </w:r>
      <w:proofErr w:type="spellEnd"/>
      <w:r w:rsidRPr="00792A6B">
        <w:rPr>
          <w:rFonts w:ascii="Consolas" w:hAnsi="Consolas" w:cs="Arial"/>
          <w:sz w:val="22"/>
          <w:szCs w:val="22"/>
        </w:rPr>
        <w:t xml:space="preserve">(&gt;|t|)    </w:t>
      </w:r>
    </w:p>
    <w:p w14:paraId="57630080"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w:t>
      </w:r>
      <w:proofErr w:type="gramStart"/>
      <w:r w:rsidRPr="00792A6B">
        <w:rPr>
          <w:rFonts w:ascii="Consolas" w:hAnsi="Consolas" w:cs="Arial"/>
          <w:sz w:val="22"/>
          <w:szCs w:val="22"/>
        </w:rPr>
        <w:t xml:space="preserve">Intercept)   </w:t>
      </w:r>
      <w:proofErr w:type="gramEnd"/>
      <w:r w:rsidRPr="00792A6B">
        <w:rPr>
          <w:rFonts w:ascii="Consolas" w:hAnsi="Consolas" w:cs="Arial"/>
          <w:sz w:val="22"/>
          <w:szCs w:val="22"/>
        </w:rPr>
        <w:t xml:space="preserve">             5.723e+07  3.594e+07   1.592  0.11181    </w:t>
      </w:r>
    </w:p>
    <w:p w14:paraId="0C170BA4"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colorBlack</w:t>
      </w:r>
      <w:proofErr w:type="spellEnd"/>
      <w:r w:rsidRPr="00792A6B">
        <w:rPr>
          <w:rFonts w:ascii="Consolas" w:hAnsi="Consolas" w:cs="Arial"/>
          <w:sz w:val="22"/>
          <w:szCs w:val="22"/>
        </w:rPr>
        <w:t xml:space="preserve"> and White      -4.374e+</w:t>
      </w:r>
      <w:proofErr w:type="gramStart"/>
      <w:r w:rsidRPr="00792A6B">
        <w:rPr>
          <w:rFonts w:ascii="Consolas" w:hAnsi="Consolas" w:cs="Arial"/>
          <w:sz w:val="22"/>
          <w:szCs w:val="22"/>
        </w:rPr>
        <w:t>07  2</w:t>
      </w:r>
      <w:proofErr w:type="gramEnd"/>
      <w:r w:rsidRPr="00792A6B">
        <w:rPr>
          <w:rFonts w:ascii="Consolas" w:hAnsi="Consolas" w:cs="Arial"/>
          <w:sz w:val="22"/>
          <w:szCs w:val="22"/>
        </w:rPr>
        <w:t xml:space="preserve">.554e+07  -1.713  0.08731 .  </w:t>
      </w:r>
    </w:p>
    <w:p w14:paraId="6B263D96"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content_ratingApproved</w:t>
      </w:r>
      <w:proofErr w:type="spellEnd"/>
      <w:r w:rsidRPr="00792A6B">
        <w:rPr>
          <w:rFonts w:ascii="Consolas" w:hAnsi="Consolas" w:cs="Arial"/>
          <w:sz w:val="22"/>
          <w:szCs w:val="22"/>
        </w:rPr>
        <w:t xml:space="preserve">     2.484e+</w:t>
      </w:r>
      <w:proofErr w:type="gramStart"/>
      <w:r w:rsidRPr="00792A6B">
        <w:rPr>
          <w:rFonts w:ascii="Consolas" w:hAnsi="Consolas" w:cs="Arial"/>
          <w:sz w:val="22"/>
          <w:szCs w:val="22"/>
        </w:rPr>
        <w:t>08  9</w:t>
      </w:r>
      <w:proofErr w:type="gramEnd"/>
      <w:r w:rsidRPr="00792A6B">
        <w:rPr>
          <w:rFonts w:ascii="Consolas" w:hAnsi="Consolas" w:cs="Arial"/>
          <w:sz w:val="22"/>
          <w:szCs w:val="22"/>
        </w:rPr>
        <w:t xml:space="preserve">.037e+07   2.749  0.00616 ** </w:t>
      </w:r>
    </w:p>
    <w:p w14:paraId="3515875F"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content_ratingG</w:t>
      </w:r>
      <w:proofErr w:type="spellEnd"/>
      <w:r w:rsidRPr="00792A6B">
        <w:rPr>
          <w:rFonts w:ascii="Consolas" w:hAnsi="Consolas" w:cs="Arial"/>
          <w:sz w:val="22"/>
          <w:szCs w:val="22"/>
        </w:rPr>
        <w:t xml:space="preserve">            6.774e+</w:t>
      </w:r>
      <w:proofErr w:type="gramStart"/>
      <w:r w:rsidRPr="00792A6B">
        <w:rPr>
          <w:rFonts w:ascii="Consolas" w:hAnsi="Consolas" w:cs="Arial"/>
          <w:sz w:val="22"/>
          <w:szCs w:val="22"/>
        </w:rPr>
        <w:t>07  1</w:t>
      </w:r>
      <w:proofErr w:type="gramEnd"/>
      <w:r w:rsidRPr="00792A6B">
        <w:rPr>
          <w:rFonts w:ascii="Consolas" w:hAnsi="Consolas" w:cs="Arial"/>
          <w:sz w:val="22"/>
          <w:szCs w:val="22"/>
        </w:rPr>
        <w:t>.720e+07   3.938 9.15e-05 ***</w:t>
      </w:r>
    </w:p>
    <w:p w14:paraId="15F7264D"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content_ratingNC-17        1.828e+</w:t>
      </w:r>
      <w:proofErr w:type="gramStart"/>
      <w:r w:rsidRPr="00792A6B">
        <w:rPr>
          <w:rFonts w:ascii="Consolas" w:hAnsi="Consolas" w:cs="Arial"/>
          <w:sz w:val="22"/>
          <w:szCs w:val="22"/>
        </w:rPr>
        <w:t>07  3</w:t>
      </w:r>
      <w:proofErr w:type="gramEnd"/>
      <w:r w:rsidRPr="00792A6B">
        <w:rPr>
          <w:rFonts w:ascii="Consolas" w:hAnsi="Consolas" w:cs="Arial"/>
          <w:sz w:val="22"/>
          <w:szCs w:val="22"/>
        </w:rPr>
        <w:t xml:space="preserve">.607e+07   0.507  0.61252    </w:t>
      </w:r>
    </w:p>
    <w:p w14:paraId="458502D5"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content_ratingPG</w:t>
      </w:r>
      <w:proofErr w:type="spellEnd"/>
      <w:r w:rsidRPr="00792A6B">
        <w:rPr>
          <w:rFonts w:ascii="Consolas" w:hAnsi="Consolas" w:cs="Arial"/>
          <w:sz w:val="22"/>
          <w:szCs w:val="22"/>
        </w:rPr>
        <w:t xml:space="preserve">           7.527e+</w:t>
      </w:r>
      <w:proofErr w:type="gramStart"/>
      <w:r w:rsidRPr="00792A6B">
        <w:rPr>
          <w:rFonts w:ascii="Consolas" w:hAnsi="Consolas" w:cs="Arial"/>
          <w:sz w:val="22"/>
          <w:szCs w:val="22"/>
        </w:rPr>
        <w:t>07  9</w:t>
      </w:r>
      <w:proofErr w:type="gramEnd"/>
      <w:r w:rsidRPr="00792A6B">
        <w:rPr>
          <w:rFonts w:ascii="Consolas" w:hAnsi="Consolas" w:cs="Arial"/>
          <w:sz w:val="22"/>
          <w:szCs w:val="22"/>
        </w:rPr>
        <w:t>.953e+06   7.562 1.45e-13 ***</w:t>
      </w:r>
    </w:p>
    <w:p w14:paraId="1ACA7B53"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content_ratingPG-13        3.588e+</w:t>
      </w:r>
      <w:proofErr w:type="gramStart"/>
      <w:r w:rsidRPr="00792A6B">
        <w:rPr>
          <w:rFonts w:ascii="Consolas" w:hAnsi="Consolas" w:cs="Arial"/>
          <w:sz w:val="22"/>
          <w:szCs w:val="22"/>
        </w:rPr>
        <w:t>07  8</w:t>
      </w:r>
      <w:proofErr w:type="gramEnd"/>
      <w:r w:rsidRPr="00792A6B">
        <w:rPr>
          <w:rFonts w:ascii="Consolas" w:hAnsi="Consolas" w:cs="Arial"/>
          <w:sz w:val="22"/>
          <w:szCs w:val="22"/>
        </w:rPr>
        <w:t>.767e+06   4.093 4.84e-05 ***</w:t>
      </w:r>
    </w:p>
    <w:p w14:paraId="64E9DFBD"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content_ratingUnrated</w:t>
      </w:r>
      <w:proofErr w:type="spellEnd"/>
      <w:r w:rsidRPr="00792A6B">
        <w:rPr>
          <w:rFonts w:ascii="Consolas" w:hAnsi="Consolas" w:cs="Arial"/>
          <w:sz w:val="22"/>
          <w:szCs w:val="22"/>
        </w:rPr>
        <w:t xml:space="preserve">     -2.405e+</w:t>
      </w:r>
      <w:proofErr w:type="gramStart"/>
      <w:r w:rsidRPr="00792A6B">
        <w:rPr>
          <w:rFonts w:ascii="Consolas" w:hAnsi="Consolas" w:cs="Arial"/>
          <w:sz w:val="22"/>
          <w:szCs w:val="22"/>
        </w:rPr>
        <w:t>07  5</w:t>
      </w:r>
      <w:proofErr w:type="gramEnd"/>
      <w:r w:rsidRPr="00792A6B">
        <w:rPr>
          <w:rFonts w:ascii="Consolas" w:hAnsi="Consolas" w:cs="Arial"/>
          <w:sz w:val="22"/>
          <w:szCs w:val="22"/>
        </w:rPr>
        <w:t xml:space="preserve">.040e+07  -0.477  0.63336    </w:t>
      </w:r>
    </w:p>
    <w:p w14:paraId="7B394586"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actor_1_facebook_likes    -1.990e+</w:t>
      </w:r>
      <w:proofErr w:type="gramStart"/>
      <w:r w:rsidRPr="00792A6B">
        <w:rPr>
          <w:rFonts w:ascii="Consolas" w:hAnsi="Consolas" w:cs="Arial"/>
          <w:sz w:val="22"/>
          <w:szCs w:val="22"/>
        </w:rPr>
        <w:t>03  7</w:t>
      </w:r>
      <w:proofErr w:type="gramEnd"/>
      <w:r w:rsidRPr="00792A6B">
        <w:rPr>
          <w:rFonts w:ascii="Consolas" w:hAnsi="Consolas" w:cs="Arial"/>
          <w:sz w:val="22"/>
          <w:szCs w:val="22"/>
        </w:rPr>
        <w:t xml:space="preserve">.071e+02  -2.815  0.00504 ** </w:t>
      </w:r>
    </w:p>
    <w:p w14:paraId="5F2D2D26"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num_voted_users</w:t>
      </w:r>
      <w:proofErr w:type="spellEnd"/>
      <w:r w:rsidRPr="00792A6B">
        <w:rPr>
          <w:rFonts w:ascii="Consolas" w:hAnsi="Consolas" w:cs="Arial"/>
          <w:sz w:val="22"/>
          <w:szCs w:val="22"/>
        </w:rPr>
        <w:t xml:space="preserve">            4.784e+</w:t>
      </w:r>
      <w:proofErr w:type="gramStart"/>
      <w:r w:rsidRPr="00792A6B">
        <w:rPr>
          <w:rFonts w:ascii="Consolas" w:hAnsi="Consolas" w:cs="Arial"/>
          <w:sz w:val="22"/>
          <w:szCs w:val="22"/>
        </w:rPr>
        <w:t>02  2</w:t>
      </w:r>
      <w:proofErr w:type="gramEnd"/>
      <w:r w:rsidRPr="00792A6B">
        <w:rPr>
          <w:rFonts w:ascii="Consolas" w:hAnsi="Consolas" w:cs="Arial"/>
          <w:sz w:val="22"/>
          <w:szCs w:val="22"/>
        </w:rPr>
        <w:t>.756e+01  17.360  &lt; 2e-16 ***</w:t>
      </w:r>
    </w:p>
    <w:p w14:paraId="6329F43A"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cast_total_facebook_</w:t>
      </w:r>
      <w:proofErr w:type="gramStart"/>
      <w:r w:rsidRPr="00792A6B">
        <w:rPr>
          <w:rFonts w:ascii="Consolas" w:hAnsi="Consolas" w:cs="Arial"/>
          <w:sz w:val="22"/>
          <w:szCs w:val="22"/>
        </w:rPr>
        <w:t>likes</w:t>
      </w:r>
      <w:proofErr w:type="spellEnd"/>
      <w:r w:rsidRPr="00792A6B">
        <w:rPr>
          <w:rFonts w:ascii="Consolas" w:hAnsi="Consolas" w:cs="Arial"/>
          <w:sz w:val="22"/>
          <w:szCs w:val="22"/>
        </w:rPr>
        <w:t xml:space="preserve">  1</w:t>
      </w:r>
      <w:proofErr w:type="gramEnd"/>
      <w:r w:rsidRPr="00792A6B">
        <w:rPr>
          <w:rFonts w:ascii="Consolas" w:hAnsi="Consolas" w:cs="Arial"/>
          <w:sz w:val="22"/>
          <w:szCs w:val="22"/>
        </w:rPr>
        <w:t xml:space="preserve">.346e+03  4.905e+02   2.743  0.00626 ** </w:t>
      </w:r>
    </w:p>
    <w:p w14:paraId="5B8B44B6"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budget                     3.507e-</w:t>
      </w:r>
      <w:proofErr w:type="gramStart"/>
      <w:r w:rsidRPr="00792A6B">
        <w:rPr>
          <w:rFonts w:ascii="Consolas" w:hAnsi="Consolas" w:cs="Arial"/>
          <w:sz w:val="22"/>
          <w:szCs w:val="22"/>
        </w:rPr>
        <w:t>01  6.961e</w:t>
      </w:r>
      <w:proofErr w:type="gramEnd"/>
      <w:r w:rsidRPr="00792A6B">
        <w:rPr>
          <w:rFonts w:ascii="Consolas" w:hAnsi="Consolas" w:cs="Arial"/>
          <w:sz w:val="22"/>
          <w:szCs w:val="22"/>
        </w:rPr>
        <w:t>-02   5.037 6.22e-07 ***</w:t>
      </w:r>
    </w:p>
    <w:p w14:paraId="08D7ECB0"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imdb_score</w:t>
      </w:r>
      <w:proofErr w:type="spellEnd"/>
      <w:r w:rsidRPr="00792A6B">
        <w:rPr>
          <w:rFonts w:ascii="Consolas" w:hAnsi="Consolas" w:cs="Arial"/>
          <w:sz w:val="22"/>
          <w:szCs w:val="22"/>
        </w:rPr>
        <w:t xml:space="preserve">                 5.023e+</w:t>
      </w:r>
      <w:proofErr w:type="gramStart"/>
      <w:r w:rsidRPr="00792A6B">
        <w:rPr>
          <w:rFonts w:ascii="Consolas" w:hAnsi="Consolas" w:cs="Arial"/>
          <w:sz w:val="22"/>
          <w:szCs w:val="22"/>
        </w:rPr>
        <w:t>06  3</w:t>
      </w:r>
      <w:proofErr w:type="gramEnd"/>
      <w:r w:rsidRPr="00792A6B">
        <w:rPr>
          <w:rFonts w:ascii="Consolas" w:hAnsi="Consolas" w:cs="Arial"/>
          <w:sz w:val="22"/>
          <w:szCs w:val="22"/>
        </w:rPr>
        <w:t xml:space="preserve">.839e+06   1.308  0.19124    </w:t>
      </w:r>
    </w:p>
    <w:p w14:paraId="5E9FC4FF"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aspect_ratio</w:t>
      </w:r>
      <w:proofErr w:type="spellEnd"/>
      <w:r w:rsidRPr="00792A6B">
        <w:rPr>
          <w:rFonts w:ascii="Consolas" w:hAnsi="Consolas" w:cs="Arial"/>
          <w:sz w:val="22"/>
          <w:szCs w:val="22"/>
        </w:rPr>
        <w:t xml:space="preserve">              -4.162e+</w:t>
      </w:r>
      <w:proofErr w:type="gramStart"/>
      <w:r w:rsidRPr="00792A6B">
        <w:rPr>
          <w:rFonts w:ascii="Consolas" w:hAnsi="Consolas" w:cs="Arial"/>
          <w:sz w:val="22"/>
          <w:szCs w:val="22"/>
        </w:rPr>
        <w:t>07  1</w:t>
      </w:r>
      <w:proofErr w:type="gramEnd"/>
      <w:r w:rsidRPr="00792A6B">
        <w:rPr>
          <w:rFonts w:ascii="Consolas" w:hAnsi="Consolas" w:cs="Arial"/>
          <w:sz w:val="22"/>
          <w:szCs w:val="22"/>
        </w:rPr>
        <w:t xml:space="preserve">.422e+07  -2.928  0.00354 ** </w:t>
      </w:r>
    </w:p>
    <w:p w14:paraId="32555928" w14:textId="77777777"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movie_facebook_likes</w:t>
      </w:r>
      <w:proofErr w:type="spellEnd"/>
      <w:r w:rsidRPr="00792A6B">
        <w:rPr>
          <w:rFonts w:ascii="Consolas" w:hAnsi="Consolas" w:cs="Arial"/>
          <w:sz w:val="22"/>
          <w:szCs w:val="22"/>
        </w:rPr>
        <w:t xml:space="preserve">      -3.440e+</w:t>
      </w:r>
      <w:proofErr w:type="gramStart"/>
      <w:r w:rsidRPr="00792A6B">
        <w:rPr>
          <w:rFonts w:ascii="Consolas" w:hAnsi="Consolas" w:cs="Arial"/>
          <w:sz w:val="22"/>
          <w:szCs w:val="22"/>
        </w:rPr>
        <w:t>02  1</w:t>
      </w:r>
      <w:proofErr w:type="gramEnd"/>
      <w:r w:rsidRPr="00792A6B">
        <w:rPr>
          <w:rFonts w:ascii="Consolas" w:hAnsi="Consolas" w:cs="Arial"/>
          <w:sz w:val="22"/>
          <w:szCs w:val="22"/>
        </w:rPr>
        <w:t xml:space="preserve">.590e+02  -2.164  0.03084 *  </w:t>
      </w:r>
    </w:p>
    <w:p w14:paraId="0F4A2A4D"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w:t>
      </w:r>
    </w:p>
    <w:p w14:paraId="262B59F3" w14:textId="27A614F9" w:rsidR="009A4C96" w:rsidRPr="00792A6B" w:rsidRDefault="009A4C96" w:rsidP="001D5339">
      <w:pPr>
        <w:spacing w:line="240" w:lineRule="auto"/>
        <w:rPr>
          <w:rFonts w:ascii="Consolas" w:hAnsi="Consolas" w:cs="Arial"/>
          <w:sz w:val="22"/>
          <w:szCs w:val="22"/>
        </w:rPr>
      </w:pPr>
      <w:proofErr w:type="spellStart"/>
      <w:r w:rsidRPr="00792A6B">
        <w:rPr>
          <w:rFonts w:ascii="Consolas" w:hAnsi="Consolas" w:cs="Arial"/>
          <w:sz w:val="22"/>
          <w:szCs w:val="22"/>
        </w:rPr>
        <w:t>Signif</w:t>
      </w:r>
      <w:proofErr w:type="spellEnd"/>
      <w:r w:rsidRPr="00792A6B">
        <w:rPr>
          <w:rFonts w:ascii="Consolas" w:hAnsi="Consolas" w:cs="Arial"/>
          <w:sz w:val="22"/>
          <w:szCs w:val="22"/>
        </w:rPr>
        <w:t xml:space="preserve">. codes:  0 ‘***’ 0.001 ‘**’ 0.01 ‘*’ 0.05 ‘.’ 0.1 </w:t>
      </w:r>
      <w:proofErr w:type="gramStart"/>
      <w:r w:rsidRPr="00792A6B">
        <w:rPr>
          <w:rFonts w:ascii="Consolas" w:hAnsi="Consolas" w:cs="Arial"/>
          <w:sz w:val="22"/>
          <w:szCs w:val="22"/>
        </w:rPr>
        <w:t>‘ ’</w:t>
      </w:r>
      <w:proofErr w:type="gramEnd"/>
      <w:r w:rsidRPr="00792A6B">
        <w:rPr>
          <w:rFonts w:ascii="Consolas" w:hAnsi="Consolas" w:cs="Arial"/>
          <w:sz w:val="22"/>
          <w:szCs w:val="22"/>
        </w:rPr>
        <w:t xml:space="preserve"> 1</w:t>
      </w:r>
    </w:p>
    <w:p w14:paraId="27C21421" w14:textId="08906CAE"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(Dispersion parameter for gaussian family taken to be 7.42689e+15)</w:t>
      </w:r>
    </w:p>
    <w:p w14:paraId="5B8B02CA"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 xml:space="preserve">    Null deviance: 1.0869e+</w:t>
      </w:r>
      <w:proofErr w:type="gramStart"/>
      <w:r w:rsidRPr="00792A6B">
        <w:rPr>
          <w:rFonts w:ascii="Consolas" w:hAnsi="Consolas" w:cs="Arial"/>
          <w:sz w:val="22"/>
          <w:szCs w:val="22"/>
        </w:rPr>
        <w:t>19  on</w:t>
      </w:r>
      <w:proofErr w:type="gramEnd"/>
      <w:r w:rsidRPr="00792A6B">
        <w:rPr>
          <w:rFonts w:ascii="Consolas" w:hAnsi="Consolas" w:cs="Arial"/>
          <w:sz w:val="22"/>
          <w:szCs w:val="22"/>
        </w:rPr>
        <w:t xml:space="preserve"> 628  degrees of freedom</w:t>
      </w:r>
    </w:p>
    <w:p w14:paraId="7EF6E030" w14:textId="77777777" w:rsidR="009A4C96" w:rsidRPr="00792A6B" w:rsidRDefault="009A4C96" w:rsidP="001D5339">
      <w:pPr>
        <w:spacing w:line="240" w:lineRule="auto"/>
        <w:rPr>
          <w:rFonts w:ascii="Consolas" w:hAnsi="Consolas" w:cs="Arial"/>
          <w:sz w:val="22"/>
          <w:szCs w:val="22"/>
        </w:rPr>
      </w:pPr>
      <w:r w:rsidRPr="00792A6B">
        <w:rPr>
          <w:rFonts w:ascii="Consolas" w:hAnsi="Consolas" w:cs="Arial"/>
          <w:sz w:val="22"/>
          <w:szCs w:val="22"/>
        </w:rPr>
        <w:t>Residual deviance: 4.5601e+</w:t>
      </w:r>
      <w:proofErr w:type="gramStart"/>
      <w:r w:rsidRPr="00792A6B">
        <w:rPr>
          <w:rFonts w:ascii="Consolas" w:hAnsi="Consolas" w:cs="Arial"/>
          <w:sz w:val="22"/>
          <w:szCs w:val="22"/>
        </w:rPr>
        <w:t>18  on</w:t>
      </w:r>
      <w:proofErr w:type="gramEnd"/>
      <w:r w:rsidRPr="00792A6B">
        <w:rPr>
          <w:rFonts w:ascii="Consolas" w:hAnsi="Consolas" w:cs="Arial"/>
          <w:sz w:val="22"/>
          <w:szCs w:val="22"/>
        </w:rPr>
        <w:t xml:space="preserve"> 614  degrees of freedom</w:t>
      </w:r>
    </w:p>
    <w:p w14:paraId="0FA93B60" w14:textId="77777777" w:rsidR="006D22F3" w:rsidRPr="00792A6B" w:rsidRDefault="006D22F3" w:rsidP="001D5339">
      <w:pPr>
        <w:spacing w:line="240" w:lineRule="auto"/>
        <w:rPr>
          <w:rFonts w:ascii="Consolas" w:hAnsi="Consolas" w:cs="Arial"/>
          <w:sz w:val="22"/>
          <w:szCs w:val="22"/>
        </w:rPr>
      </w:pPr>
    </w:p>
    <w:p w14:paraId="78E42C18" w14:textId="77777777" w:rsidR="006D22F3" w:rsidRPr="00792A6B" w:rsidRDefault="006D22F3" w:rsidP="001D5339">
      <w:pPr>
        <w:spacing w:line="240" w:lineRule="auto"/>
        <w:rPr>
          <w:rFonts w:ascii="Consolas" w:hAnsi="Consolas" w:cs="Arial"/>
          <w:sz w:val="22"/>
          <w:szCs w:val="22"/>
        </w:rPr>
      </w:pPr>
    </w:p>
    <w:p w14:paraId="647C84CF" w14:textId="77777777" w:rsidR="006D22F3" w:rsidRPr="00792A6B" w:rsidRDefault="006D22F3" w:rsidP="001D5339">
      <w:pPr>
        <w:spacing w:line="240" w:lineRule="auto"/>
        <w:rPr>
          <w:rFonts w:ascii="Consolas" w:hAnsi="Consolas" w:cs="Arial"/>
          <w:sz w:val="22"/>
          <w:szCs w:val="22"/>
        </w:rPr>
      </w:pPr>
    </w:p>
    <w:p w14:paraId="17FFEF37" w14:textId="77777777" w:rsidR="006D22F3" w:rsidRPr="00792A6B" w:rsidRDefault="006D22F3" w:rsidP="001D5339">
      <w:pPr>
        <w:spacing w:line="240" w:lineRule="auto"/>
        <w:rPr>
          <w:rFonts w:ascii="Consolas" w:hAnsi="Consolas" w:cs="Arial"/>
          <w:sz w:val="22"/>
          <w:szCs w:val="22"/>
        </w:rPr>
      </w:pPr>
    </w:p>
    <w:p w14:paraId="3B10DA74" w14:textId="77777777" w:rsidR="006D22F3" w:rsidRPr="004E053F" w:rsidRDefault="006D22F3" w:rsidP="006D22F3">
      <w:pPr>
        <w:spacing w:line="240" w:lineRule="auto"/>
        <w:rPr>
          <w:rFonts w:ascii="Arial" w:hAnsi="Arial" w:cs="Arial"/>
        </w:rPr>
      </w:pPr>
      <w:r w:rsidRPr="004E053F">
        <w:rPr>
          <w:rFonts w:ascii="Arial" w:hAnsi="Arial" w:cs="Arial"/>
        </w:rPr>
        <w:t>Figure 22. Comparison of two franchise movie profit predictions and their prediction errors (over-prediction).</w:t>
      </w:r>
    </w:p>
    <w:p w14:paraId="6F8EB3E7" w14:textId="50988EDE" w:rsidR="006D22F3" w:rsidRPr="00792A6B" w:rsidRDefault="006D22F3" w:rsidP="006D22F3">
      <w:pPr>
        <w:spacing w:line="240" w:lineRule="auto"/>
        <w:rPr>
          <w:rFonts w:ascii="Arial" w:hAnsi="Arial" w:cs="Arial"/>
          <w:sz w:val="22"/>
          <w:szCs w:val="22"/>
        </w:rPr>
      </w:pPr>
      <w:r w:rsidRPr="00792A6B">
        <w:rPr>
          <w:rFonts w:ascii="Arial" w:hAnsi="Arial" w:cs="Arial"/>
          <w:noProof/>
          <w:sz w:val="22"/>
          <w:szCs w:val="22"/>
          <w:lang w:eastAsia="zh-CN"/>
        </w:rPr>
        <w:drawing>
          <wp:inline distT="0" distB="0" distL="0" distR="0" wp14:anchorId="07ADAE7F" wp14:editId="200AB5D2">
            <wp:extent cx="5325110" cy="5291244"/>
            <wp:effectExtent l="0" t="0" r="8890" b="0"/>
            <wp:docPr id="16" name="Picture 16" descr="../Documents/Documents_syu/BInA_certificate/MIS7621/Project/ImagesOfHypothesis3/plot_FranchiseMovieProfit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Documents_syu/BInA_certificate/MIS7621/Project/ImagesOfHypothesis3/plot_FranchiseMovieProfitPrediction.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636"/>
                    <a:stretch/>
                  </pic:blipFill>
                  <pic:spPr bwMode="auto">
                    <a:xfrm>
                      <a:off x="0" y="0"/>
                      <a:ext cx="5357429" cy="5323357"/>
                    </a:xfrm>
                    <a:prstGeom prst="rect">
                      <a:avLst/>
                    </a:prstGeom>
                    <a:noFill/>
                    <a:ln>
                      <a:noFill/>
                    </a:ln>
                    <a:extLst>
                      <a:ext uri="{53640926-AAD7-44D8-BBD7-CCE9431645EC}">
                        <a14:shadowObscured xmlns:a14="http://schemas.microsoft.com/office/drawing/2010/main"/>
                      </a:ext>
                    </a:extLst>
                  </pic:spPr>
                </pic:pic>
              </a:graphicData>
            </a:graphic>
          </wp:inline>
        </w:drawing>
      </w:r>
    </w:p>
    <w:p w14:paraId="6A578832" w14:textId="77777777" w:rsidR="006D22F3" w:rsidRPr="00792A6B" w:rsidRDefault="006D22F3" w:rsidP="001D5339">
      <w:pPr>
        <w:spacing w:line="240" w:lineRule="auto"/>
        <w:rPr>
          <w:rFonts w:ascii="Consolas" w:hAnsi="Consolas" w:cs="Arial"/>
          <w:sz w:val="22"/>
          <w:szCs w:val="22"/>
        </w:rPr>
      </w:pPr>
    </w:p>
    <w:p w14:paraId="161E5994" w14:textId="21E255CD" w:rsidR="00187A85" w:rsidRPr="004E053F" w:rsidRDefault="00187A85" w:rsidP="001D5339">
      <w:pPr>
        <w:spacing w:line="240" w:lineRule="auto"/>
        <w:rPr>
          <w:rFonts w:ascii="Arial" w:hAnsi="Arial" w:cs="Arial"/>
        </w:rPr>
      </w:pPr>
      <w:r w:rsidRPr="004E053F">
        <w:rPr>
          <w:rFonts w:ascii="Arial" w:hAnsi="Arial" w:cs="Arial"/>
        </w:rPr>
        <w:t xml:space="preserve">Table 5. Boxplot statistics for the prediction error comparison in figure 22. </w:t>
      </w:r>
    </w:p>
    <w:p w14:paraId="0FFDEEC8" w14:textId="77777777" w:rsidR="00187A85" w:rsidRPr="00792A6B" w:rsidRDefault="00187A85" w:rsidP="00187A85">
      <w:pPr>
        <w:spacing w:line="240" w:lineRule="auto"/>
        <w:rPr>
          <w:rFonts w:ascii="Consolas" w:hAnsi="Consolas" w:cs="Arial"/>
          <w:sz w:val="22"/>
          <w:szCs w:val="22"/>
        </w:rPr>
      </w:pPr>
      <w:r w:rsidRPr="00792A6B">
        <w:rPr>
          <w:rFonts w:ascii="Consolas" w:hAnsi="Consolas" w:cs="Arial"/>
          <w:sz w:val="22"/>
          <w:szCs w:val="22"/>
        </w:rPr>
        <w:t xml:space="preserve">       Prediction 1 Prediction 2</w:t>
      </w:r>
    </w:p>
    <w:p w14:paraId="1BBE22E2" w14:textId="77777777" w:rsidR="00187A85" w:rsidRPr="00792A6B" w:rsidRDefault="00187A85" w:rsidP="00187A85">
      <w:pPr>
        <w:spacing w:line="240" w:lineRule="auto"/>
        <w:rPr>
          <w:rFonts w:ascii="Consolas" w:hAnsi="Consolas" w:cs="Arial"/>
          <w:sz w:val="22"/>
          <w:szCs w:val="22"/>
        </w:rPr>
      </w:pPr>
      <w:r w:rsidRPr="00792A6B">
        <w:rPr>
          <w:rFonts w:ascii="Consolas" w:hAnsi="Consolas" w:cs="Arial"/>
          <w:sz w:val="22"/>
          <w:szCs w:val="22"/>
        </w:rPr>
        <w:t>Min      -0.</w:t>
      </w:r>
      <w:proofErr w:type="gramStart"/>
      <w:r w:rsidRPr="00792A6B">
        <w:rPr>
          <w:rFonts w:ascii="Consolas" w:hAnsi="Consolas" w:cs="Arial"/>
          <w:sz w:val="22"/>
          <w:szCs w:val="22"/>
        </w:rPr>
        <w:t>8426855  -</w:t>
      </w:r>
      <w:proofErr w:type="gramEnd"/>
      <w:r w:rsidRPr="00792A6B">
        <w:rPr>
          <w:rFonts w:ascii="Consolas" w:hAnsi="Consolas" w:cs="Arial"/>
          <w:sz w:val="22"/>
          <w:szCs w:val="22"/>
        </w:rPr>
        <w:t>1.35608936</w:t>
      </w:r>
    </w:p>
    <w:p w14:paraId="684D02BA" w14:textId="77777777" w:rsidR="00187A85" w:rsidRPr="00792A6B" w:rsidRDefault="00187A85" w:rsidP="00187A85">
      <w:pPr>
        <w:spacing w:line="240" w:lineRule="auto"/>
        <w:rPr>
          <w:rFonts w:ascii="Consolas" w:hAnsi="Consolas" w:cs="Arial"/>
          <w:sz w:val="22"/>
          <w:szCs w:val="22"/>
        </w:rPr>
      </w:pPr>
      <w:r w:rsidRPr="00792A6B">
        <w:rPr>
          <w:rFonts w:ascii="Consolas" w:hAnsi="Consolas" w:cs="Arial"/>
          <w:sz w:val="22"/>
          <w:szCs w:val="22"/>
        </w:rPr>
        <w:t>2nd Q    -0.</w:t>
      </w:r>
      <w:proofErr w:type="gramStart"/>
      <w:r w:rsidRPr="00792A6B">
        <w:rPr>
          <w:rFonts w:ascii="Consolas" w:hAnsi="Consolas" w:cs="Arial"/>
          <w:sz w:val="22"/>
          <w:szCs w:val="22"/>
        </w:rPr>
        <w:t>1715904  -</w:t>
      </w:r>
      <w:proofErr w:type="gramEnd"/>
      <w:r w:rsidRPr="00792A6B">
        <w:rPr>
          <w:rFonts w:ascii="Consolas" w:hAnsi="Consolas" w:cs="Arial"/>
          <w:sz w:val="22"/>
          <w:szCs w:val="22"/>
        </w:rPr>
        <w:t>0.32311996</w:t>
      </w:r>
    </w:p>
    <w:p w14:paraId="6D6E9679" w14:textId="77777777" w:rsidR="00187A85" w:rsidRPr="00792A6B" w:rsidRDefault="00187A85" w:rsidP="00187A85">
      <w:pPr>
        <w:spacing w:line="240" w:lineRule="auto"/>
        <w:rPr>
          <w:rFonts w:ascii="Consolas" w:hAnsi="Consolas" w:cs="Arial"/>
          <w:sz w:val="22"/>
          <w:szCs w:val="22"/>
        </w:rPr>
      </w:pPr>
      <w:r w:rsidRPr="00792A6B">
        <w:rPr>
          <w:rFonts w:ascii="Consolas" w:hAnsi="Consolas" w:cs="Arial"/>
          <w:sz w:val="22"/>
          <w:szCs w:val="22"/>
        </w:rPr>
        <w:t>Median    0.3284104   0.01803949</w:t>
      </w:r>
    </w:p>
    <w:p w14:paraId="468F984B" w14:textId="77777777" w:rsidR="00187A85" w:rsidRPr="00792A6B" w:rsidRDefault="00187A85" w:rsidP="00187A85">
      <w:pPr>
        <w:spacing w:line="240" w:lineRule="auto"/>
        <w:rPr>
          <w:rFonts w:ascii="Consolas" w:hAnsi="Consolas" w:cs="Arial"/>
          <w:sz w:val="22"/>
          <w:szCs w:val="22"/>
        </w:rPr>
      </w:pPr>
      <w:r w:rsidRPr="00792A6B">
        <w:rPr>
          <w:rFonts w:ascii="Consolas" w:hAnsi="Consolas" w:cs="Arial"/>
          <w:sz w:val="22"/>
          <w:szCs w:val="22"/>
        </w:rPr>
        <w:t>3rd Q     1.2963696   0.78695134</w:t>
      </w:r>
    </w:p>
    <w:p w14:paraId="255F4A2D" w14:textId="0DD2444D" w:rsidR="00187A85" w:rsidRPr="00792A6B" w:rsidRDefault="00187A85" w:rsidP="00187A85">
      <w:pPr>
        <w:spacing w:line="240" w:lineRule="auto"/>
        <w:rPr>
          <w:rFonts w:ascii="Consolas" w:hAnsi="Consolas" w:cs="Arial"/>
          <w:sz w:val="22"/>
          <w:szCs w:val="22"/>
        </w:rPr>
      </w:pPr>
      <w:r w:rsidRPr="00792A6B">
        <w:rPr>
          <w:rFonts w:ascii="Consolas" w:hAnsi="Consolas" w:cs="Arial"/>
          <w:sz w:val="22"/>
          <w:szCs w:val="22"/>
        </w:rPr>
        <w:t>Max       3.4841907   2.41642463</w:t>
      </w:r>
    </w:p>
    <w:p w14:paraId="5AD79646" w14:textId="38B93BC8" w:rsidR="00792A6B" w:rsidRPr="004E053F" w:rsidRDefault="00792A6B" w:rsidP="00187A85">
      <w:pPr>
        <w:spacing w:line="240" w:lineRule="auto"/>
        <w:rPr>
          <w:rFonts w:ascii="Arial" w:hAnsi="Arial" w:cs="Arial"/>
        </w:rPr>
      </w:pPr>
      <w:r w:rsidRPr="004E053F">
        <w:rPr>
          <w:rFonts w:ascii="Arial" w:hAnsi="Arial" w:cs="Arial"/>
        </w:rPr>
        <w:t xml:space="preserve">Figure </w:t>
      </w:r>
      <w:r w:rsidR="001D117F" w:rsidRPr="004E053F">
        <w:rPr>
          <w:rFonts w:ascii="Arial" w:hAnsi="Arial" w:cs="Arial"/>
        </w:rPr>
        <w:t>2</w:t>
      </w:r>
      <w:r w:rsidR="00457363" w:rsidRPr="004E053F">
        <w:rPr>
          <w:rFonts w:ascii="Arial" w:hAnsi="Arial" w:cs="Arial"/>
        </w:rPr>
        <w:t xml:space="preserve">3. </w:t>
      </w:r>
      <w:r w:rsidR="00DA773F" w:rsidRPr="004E053F">
        <w:rPr>
          <w:rFonts w:ascii="Arial" w:hAnsi="Arial" w:cs="Arial"/>
        </w:rPr>
        <w:t>Mapping regression relationships of the individual variables to</w:t>
      </w:r>
      <w:r w:rsidR="0074439C" w:rsidRPr="004E053F">
        <w:rPr>
          <w:rFonts w:ascii="Arial" w:hAnsi="Arial" w:cs="Arial"/>
        </w:rPr>
        <w:t xml:space="preserve"> </w:t>
      </w:r>
      <w:r w:rsidR="00C8670D" w:rsidRPr="004E053F">
        <w:rPr>
          <w:rFonts w:ascii="Arial" w:hAnsi="Arial" w:cs="Arial"/>
        </w:rPr>
        <w:t xml:space="preserve">franchise </w:t>
      </w:r>
      <w:r w:rsidR="00DA773F" w:rsidRPr="004E053F">
        <w:rPr>
          <w:rFonts w:ascii="Arial" w:hAnsi="Arial" w:cs="Arial"/>
        </w:rPr>
        <w:t>gross profit.</w:t>
      </w:r>
    </w:p>
    <w:p w14:paraId="699EB01C" w14:textId="075ECC7D" w:rsidR="00F141AE" w:rsidRDefault="00792A6B" w:rsidP="00187A85">
      <w:pPr>
        <w:spacing w:line="240" w:lineRule="auto"/>
        <w:rPr>
          <w:rFonts w:ascii="Consolas" w:hAnsi="Consolas" w:cs="Arial"/>
          <w:sz w:val="22"/>
          <w:szCs w:val="22"/>
        </w:rPr>
      </w:pPr>
      <w:r w:rsidRPr="00792A6B">
        <w:rPr>
          <w:rFonts w:ascii="Consolas" w:hAnsi="Consolas" w:cs="Arial"/>
          <w:noProof/>
          <w:sz w:val="22"/>
          <w:szCs w:val="22"/>
          <w:lang w:eastAsia="zh-CN"/>
        </w:rPr>
        <w:drawing>
          <wp:inline distT="0" distB="0" distL="0" distR="0" wp14:anchorId="0E4F649D" wp14:editId="59480F28">
            <wp:extent cx="5909733" cy="5802630"/>
            <wp:effectExtent l="0" t="0" r="8890" b="0"/>
            <wp:docPr id="17" name="Picture 17" descr="../Documents/Documents_syu/BInA_certificate/MIS7621/Project/ImagesOfHypothesis3/plot_FranchiseMovie_ProfitContrib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Documents_syu/BInA_certificate/MIS7621/Project/ImagesOfHypothesis3/plot_FranchiseMovie_ProfitContributor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4858" r="3103"/>
                    <a:stretch/>
                  </pic:blipFill>
                  <pic:spPr bwMode="auto">
                    <a:xfrm>
                      <a:off x="0" y="0"/>
                      <a:ext cx="5909949" cy="5802842"/>
                    </a:xfrm>
                    <a:prstGeom prst="rect">
                      <a:avLst/>
                    </a:prstGeom>
                    <a:noFill/>
                    <a:ln>
                      <a:noFill/>
                    </a:ln>
                    <a:extLst>
                      <a:ext uri="{53640926-AAD7-44D8-BBD7-CCE9431645EC}">
                        <a14:shadowObscured xmlns:a14="http://schemas.microsoft.com/office/drawing/2010/main"/>
                      </a:ext>
                    </a:extLst>
                  </pic:spPr>
                </pic:pic>
              </a:graphicData>
            </a:graphic>
          </wp:inline>
        </w:drawing>
      </w:r>
    </w:p>
    <w:p w14:paraId="78DBF7D1" w14:textId="77777777" w:rsidR="000F357B" w:rsidRDefault="000F357B" w:rsidP="00187A85">
      <w:pPr>
        <w:spacing w:line="240" w:lineRule="auto"/>
        <w:rPr>
          <w:rFonts w:ascii="Consolas" w:hAnsi="Consolas" w:cs="Arial"/>
          <w:sz w:val="22"/>
          <w:szCs w:val="22"/>
        </w:rPr>
      </w:pPr>
    </w:p>
    <w:p w14:paraId="05C0BDFD" w14:textId="77777777" w:rsidR="000F357B" w:rsidRDefault="000F357B" w:rsidP="00187A85">
      <w:pPr>
        <w:spacing w:line="240" w:lineRule="auto"/>
        <w:rPr>
          <w:rFonts w:ascii="Consolas" w:hAnsi="Consolas" w:cs="Arial"/>
          <w:sz w:val="22"/>
          <w:szCs w:val="22"/>
        </w:rPr>
      </w:pPr>
    </w:p>
    <w:p w14:paraId="30A56DE7" w14:textId="77777777" w:rsidR="000F357B" w:rsidRDefault="000F357B" w:rsidP="00187A85">
      <w:pPr>
        <w:spacing w:line="240" w:lineRule="auto"/>
        <w:rPr>
          <w:rFonts w:ascii="Consolas" w:hAnsi="Consolas" w:cs="Arial"/>
          <w:sz w:val="22"/>
          <w:szCs w:val="22"/>
        </w:rPr>
      </w:pPr>
    </w:p>
    <w:p w14:paraId="55760CC9" w14:textId="77777777" w:rsidR="000F357B" w:rsidRDefault="000F357B" w:rsidP="00187A85">
      <w:pPr>
        <w:spacing w:line="240" w:lineRule="auto"/>
        <w:rPr>
          <w:rFonts w:ascii="Consolas" w:hAnsi="Consolas" w:cs="Arial"/>
          <w:sz w:val="22"/>
          <w:szCs w:val="22"/>
        </w:rPr>
      </w:pPr>
    </w:p>
    <w:p w14:paraId="2CD55B01" w14:textId="77777777" w:rsidR="000F357B" w:rsidRDefault="000F357B" w:rsidP="00187A85">
      <w:pPr>
        <w:spacing w:line="240" w:lineRule="auto"/>
        <w:rPr>
          <w:rFonts w:ascii="Consolas" w:hAnsi="Consolas" w:cs="Arial"/>
          <w:sz w:val="22"/>
          <w:szCs w:val="22"/>
        </w:rPr>
      </w:pPr>
    </w:p>
    <w:p w14:paraId="101102FE" w14:textId="77777777" w:rsidR="000F357B" w:rsidRDefault="000F357B" w:rsidP="00187A85">
      <w:pPr>
        <w:spacing w:line="240" w:lineRule="auto"/>
        <w:rPr>
          <w:rFonts w:ascii="Consolas" w:hAnsi="Consolas" w:cs="Arial"/>
          <w:sz w:val="22"/>
          <w:szCs w:val="22"/>
        </w:rPr>
      </w:pPr>
    </w:p>
    <w:p w14:paraId="77AC84A4" w14:textId="45A3E069" w:rsidR="000F357B" w:rsidRPr="004E053F" w:rsidRDefault="000F357B" w:rsidP="00187A85">
      <w:pPr>
        <w:spacing w:line="240" w:lineRule="auto"/>
        <w:rPr>
          <w:rFonts w:ascii="Arial" w:hAnsi="Arial" w:cs="Arial"/>
        </w:rPr>
      </w:pPr>
      <w:r w:rsidRPr="004E053F">
        <w:rPr>
          <w:rFonts w:ascii="Arial" w:hAnsi="Arial" w:cs="Arial"/>
        </w:rPr>
        <w:t>Figure 24</w:t>
      </w:r>
      <w:r w:rsidR="00315EEE" w:rsidRPr="004E053F">
        <w:rPr>
          <w:rFonts w:ascii="Arial" w:hAnsi="Arial" w:cs="Arial"/>
        </w:rPr>
        <w:t xml:space="preserve">. </w:t>
      </w:r>
      <w:r w:rsidR="00C652C5" w:rsidRPr="004E053F">
        <w:rPr>
          <w:rFonts w:ascii="Arial" w:hAnsi="Arial" w:cs="Arial"/>
        </w:rPr>
        <w:t>Numeric</w:t>
      </w:r>
      <w:r w:rsidR="00C523E6" w:rsidRPr="004E053F">
        <w:rPr>
          <w:rFonts w:ascii="Arial" w:hAnsi="Arial" w:cs="Arial"/>
        </w:rPr>
        <w:t xml:space="preserve"> variables</w:t>
      </w:r>
      <w:r w:rsidR="00C652C5" w:rsidRPr="004E053F">
        <w:rPr>
          <w:rFonts w:ascii="Arial" w:hAnsi="Arial" w:cs="Arial"/>
        </w:rPr>
        <w:t xml:space="preserve"> that do not show linear regression relationship</w:t>
      </w:r>
      <w:r w:rsidR="00B52BF4" w:rsidRPr="004E053F">
        <w:rPr>
          <w:rFonts w:ascii="Arial" w:hAnsi="Arial" w:cs="Arial"/>
        </w:rPr>
        <w:t xml:space="preserve"> to franchise</w:t>
      </w:r>
      <w:r w:rsidR="00C652C5" w:rsidRPr="004E053F">
        <w:rPr>
          <w:rFonts w:ascii="Arial" w:hAnsi="Arial" w:cs="Arial"/>
        </w:rPr>
        <w:t xml:space="preserve"> gross profit</w:t>
      </w:r>
      <w:r w:rsidR="00FC0029" w:rsidRPr="004E053F">
        <w:rPr>
          <w:rFonts w:ascii="Arial" w:hAnsi="Arial" w:cs="Arial"/>
        </w:rPr>
        <w:t xml:space="preserve"> and franchise</w:t>
      </w:r>
      <w:r w:rsidR="00C523E6" w:rsidRPr="004E053F">
        <w:rPr>
          <w:rFonts w:ascii="Arial" w:hAnsi="Arial" w:cs="Arial"/>
        </w:rPr>
        <w:t xml:space="preserve"> profit distribution against categorical variables. </w:t>
      </w:r>
    </w:p>
    <w:p w14:paraId="29BEFD8B" w14:textId="25C4B0D6" w:rsidR="000F357B" w:rsidRDefault="000F357B" w:rsidP="00187A85">
      <w:pPr>
        <w:spacing w:line="240" w:lineRule="auto"/>
        <w:rPr>
          <w:rFonts w:ascii="Consolas" w:hAnsi="Consolas" w:cs="Arial"/>
          <w:sz w:val="22"/>
          <w:szCs w:val="22"/>
        </w:rPr>
      </w:pPr>
      <w:r>
        <w:rPr>
          <w:rFonts w:ascii="Consolas" w:hAnsi="Consolas" w:cs="Arial"/>
          <w:noProof/>
          <w:sz w:val="22"/>
          <w:szCs w:val="22"/>
          <w:lang w:eastAsia="zh-CN"/>
        </w:rPr>
        <w:drawing>
          <wp:inline distT="0" distB="0" distL="0" distR="0" wp14:anchorId="07A284F7" wp14:editId="525CE94A">
            <wp:extent cx="5926666" cy="5683885"/>
            <wp:effectExtent l="0" t="0" r="0" b="5715"/>
            <wp:docPr id="18" name="Picture 18" descr="../Documents/Documents_syu/BInA_certificate/MIS7621/Project/ImagesOfHypothesis3/plot_FranchiseMovie_NotRealContrib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Documents_syu/BInA_certificate/MIS7621/Project/ImagesOfHypothesis3/plot_FranchiseMovie_NotRealContributor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6802" r="2822"/>
                    <a:stretch/>
                  </pic:blipFill>
                  <pic:spPr bwMode="auto">
                    <a:xfrm>
                      <a:off x="0" y="0"/>
                      <a:ext cx="5927108" cy="5684309"/>
                    </a:xfrm>
                    <a:prstGeom prst="rect">
                      <a:avLst/>
                    </a:prstGeom>
                    <a:noFill/>
                    <a:ln>
                      <a:noFill/>
                    </a:ln>
                    <a:extLst>
                      <a:ext uri="{53640926-AAD7-44D8-BBD7-CCE9431645EC}">
                        <a14:shadowObscured xmlns:a14="http://schemas.microsoft.com/office/drawing/2010/main"/>
                      </a:ext>
                    </a:extLst>
                  </pic:spPr>
                </pic:pic>
              </a:graphicData>
            </a:graphic>
          </wp:inline>
        </w:drawing>
      </w:r>
    </w:p>
    <w:p w14:paraId="4E4547E2" w14:textId="77777777" w:rsidR="000F357B" w:rsidRDefault="000F357B" w:rsidP="00187A85">
      <w:pPr>
        <w:spacing w:line="240" w:lineRule="auto"/>
        <w:rPr>
          <w:rFonts w:ascii="Consolas" w:hAnsi="Consolas" w:cs="Arial"/>
          <w:sz w:val="22"/>
          <w:szCs w:val="22"/>
        </w:rPr>
      </w:pPr>
    </w:p>
    <w:p w14:paraId="3C79BFE5" w14:textId="77777777" w:rsidR="008211D1" w:rsidRDefault="008211D1" w:rsidP="00187A85">
      <w:pPr>
        <w:spacing w:line="240" w:lineRule="auto"/>
        <w:rPr>
          <w:rFonts w:ascii="Consolas" w:hAnsi="Consolas" w:cs="Arial"/>
          <w:sz w:val="22"/>
          <w:szCs w:val="22"/>
        </w:rPr>
      </w:pPr>
    </w:p>
    <w:p w14:paraId="25C38DF5" w14:textId="77777777" w:rsidR="008211D1" w:rsidRDefault="008211D1" w:rsidP="00187A85">
      <w:pPr>
        <w:spacing w:line="240" w:lineRule="auto"/>
        <w:rPr>
          <w:rFonts w:ascii="Consolas" w:hAnsi="Consolas" w:cs="Arial"/>
          <w:sz w:val="22"/>
          <w:szCs w:val="22"/>
        </w:rPr>
      </w:pPr>
    </w:p>
    <w:p w14:paraId="5A29BAB5" w14:textId="77777777" w:rsidR="008211D1" w:rsidRDefault="008211D1" w:rsidP="00187A85">
      <w:pPr>
        <w:spacing w:line="240" w:lineRule="auto"/>
        <w:rPr>
          <w:rFonts w:ascii="Consolas" w:hAnsi="Consolas" w:cs="Arial"/>
          <w:sz w:val="22"/>
          <w:szCs w:val="22"/>
        </w:rPr>
      </w:pPr>
    </w:p>
    <w:p w14:paraId="0DEC8F45" w14:textId="77777777" w:rsidR="008211D1" w:rsidRDefault="008211D1" w:rsidP="00187A85">
      <w:pPr>
        <w:spacing w:line="240" w:lineRule="auto"/>
        <w:rPr>
          <w:rFonts w:ascii="Consolas" w:hAnsi="Consolas" w:cs="Arial"/>
          <w:sz w:val="22"/>
          <w:szCs w:val="22"/>
        </w:rPr>
      </w:pPr>
    </w:p>
    <w:p w14:paraId="498FBD63" w14:textId="77777777" w:rsidR="00F1624C" w:rsidRDefault="00F1624C" w:rsidP="00187A85">
      <w:pPr>
        <w:spacing w:line="240" w:lineRule="auto"/>
        <w:rPr>
          <w:rFonts w:ascii="Consolas" w:hAnsi="Consolas" w:cs="Arial"/>
          <w:sz w:val="22"/>
          <w:szCs w:val="22"/>
        </w:rPr>
      </w:pPr>
    </w:p>
    <w:p w14:paraId="0808C92B" w14:textId="32B2E4C5" w:rsidR="00CA222B" w:rsidRPr="004E053F" w:rsidRDefault="00CA222B" w:rsidP="00187A85">
      <w:pPr>
        <w:spacing w:line="240" w:lineRule="auto"/>
        <w:rPr>
          <w:rFonts w:ascii="Arial" w:hAnsi="Arial" w:cs="Arial"/>
        </w:rPr>
      </w:pPr>
      <w:r w:rsidRPr="004E053F">
        <w:rPr>
          <w:rFonts w:ascii="Arial" w:hAnsi="Arial" w:cs="Arial"/>
        </w:rPr>
        <w:t>Figure 25. Comparison of two meta movie profit predictions and their prediction errors (over-prediction).</w:t>
      </w:r>
    </w:p>
    <w:p w14:paraId="4740F18E" w14:textId="6BABE611" w:rsidR="008211D1" w:rsidRDefault="008211D1" w:rsidP="00187A85">
      <w:pPr>
        <w:spacing w:line="240" w:lineRule="auto"/>
        <w:rPr>
          <w:rFonts w:ascii="Consolas" w:hAnsi="Consolas" w:cs="Arial"/>
          <w:sz w:val="22"/>
          <w:szCs w:val="22"/>
        </w:rPr>
      </w:pPr>
      <w:r>
        <w:rPr>
          <w:rFonts w:ascii="Consolas" w:hAnsi="Consolas" w:cs="Arial"/>
          <w:noProof/>
          <w:sz w:val="22"/>
          <w:szCs w:val="22"/>
          <w:lang w:eastAsia="zh-CN"/>
        </w:rPr>
        <w:drawing>
          <wp:inline distT="0" distB="0" distL="0" distR="0" wp14:anchorId="6E65A6DF" wp14:editId="1B97A895">
            <wp:extent cx="5376545" cy="5334212"/>
            <wp:effectExtent l="0" t="0" r="8255" b="0"/>
            <wp:docPr id="19" name="Picture 19" descr="../Documents/Documents_syu/BInA_certificate/MIS7621/Project/ImagesOfHypothesis3/plot_MovieMetaProfit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Documents_syu/BInA_certificate/MIS7621/Project/ImagesOfHypothesis3/plot_MovieMetaProfitPredictio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788"/>
                    <a:stretch/>
                  </pic:blipFill>
                  <pic:spPr bwMode="auto">
                    <a:xfrm>
                      <a:off x="0" y="0"/>
                      <a:ext cx="5386247" cy="5343838"/>
                    </a:xfrm>
                    <a:prstGeom prst="rect">
                      <a:avLst/>
                    </a:prstGeom>
                    <a:noFill/>
                    <a:ln>
                      <a:noFill/>
                    </a:ln>
                    <a:extLst>
                      <a:ext uri="{53640926-AAD7-44D8-BBD7-CCE9431645EC}">
                        <a14:shadowObscured xmlns:a14="http://schemas.microsoft.com/office/drawing/2010/main"/>
                      </a:ext>
                    </a:extLst>
                  </pic:spPr>
                </pic:pic>
              </a:graphicData>
            </a:graphic>
          </wp:inline>
        </w:drawing>
      </w:r>
    </w:p>
    <w:p w14:paraId="3CA605C6" w14:textId="77777777" w:rsidR="008211D1" w:rsidRDefault="008211D1" w:rsidP="00187A85">
      <w:pPr>
        <w:spacing w:line="240" w:lineRule="auto"/>
        <w:rPr>
          <w:rFonts w:ascii="Consolas" w:hAnsi="Consolas" w:cs="Arial"/>
          <w:sz w:val="22"/>
          <w:szCs w:val="22"/>
        </w:rPr>
      </w:pPr>
    </w:p>
    <w:p w14:paraId="00C1BE86" w14:textId="29F3CC88" w:rsidR="00D82DF8" w:rsidRPr="004E053F" w:rsidRDefault="00D82DF8" w:rsidP="00187A85">
      <w:pPr>
        <w:spacing w:line="240" w:lineRule="auto"/>
        <w:rPr>
          <w:rFonts w:ascii="Arial" w:hAnsi="Arial" w:cs="Arial"/>
        </w:rPr>
      </w:pPr>
      <w:r w:rsidRPr="004E053F">
        <w:rPr>
          <w:rFonts w:ascii="Arial" w:hAnsi="Arial" w:cs="Arial"/>
        </w:rPr>
        <w:t>Table 6</w:t>
      </w:r>
      <w:r w:rsidR="001D68DD" w:rsidRPr="004E053F">
        <w:rPr>
          <w:rFonts w:ascii="Arial" w:hAnsi="Arial" w:cs="Arial"/>
        </w:rPr>
        <w:t xml:space="preserve"> Boxplot statistics for the prediction error comparison in figure 25. </w:t>
      </w:r>
    </w:p>
    <w:p w14:paraId="05CDF33E" w14:textId="77777777" w:rsidR="00D82DF8" w:rsidRPr="00D82DF8" w:rsidRDefault="00D82DF8" w:rsidP="00D82DF8">
      <w:pPr>
        <w:spacing w:line="240" w:lineRule="auto"/>
        <w:rPr>
          <w:rFonts w:ascii="Consolas" w:hAnsi="Consolas" w:cs="Arial"/>
          <w:sz w:val="22"/>
          <w:szCs w:val="22"/>
        </w:rPr>
      </w:pPr>
      <w:r w:rsidRPr="00D82DF8">
        <w:rPr>
          <w:rFonts w:ascii="Consolas" w:hAnsi="Consolas" w:cs="Arial"/>
          <w:sz w:val="22"/>
          <w:szCs w:val="22"/>
        </w:rPr>
        <w:t xml:space="preserve">       Prediction 1 Prediction 2</w:t>
      </w:r>
    </w:p>
    <w:p w14:paraId="48F94AFE" w14:textId="77777777" w:rsidR="00D82DF8" w:rsidRPr="00D82DF8" w:rsidRDefault="00D82DF8" w:rsidP="00D82DF8">
      <w:pPr>
        <w:spacing w:line="240" w:lineRule="auto"/>
        <w:rPr>
          <w:rFonts w:ascii="Consolas" w:hAnsi="Consolas" w:cs="Arial"/>
          <w:sz w:val="22"/>
          <w:szCs w:val="22"/>
        </w:rPr>
      </w:pPr>
      <w:r w:rsidRPr="00D82DF8">
        <w:rPr>
          <w:rFonts w:ascii="Consolas" w:hAnsi="Consolas" w:cs="Arial"/>
          <w:sz w:val="22"/>
          <w:szCs w:val="22"/>
        </w:rPr>
        <w:t>Min      -1.7624730   -3.1872814</w:t>
      </w:r>
    </w:p>
    <w:p w14:paraId="1EBED854" w14:textId="77777777" w:rsidR="00D82DF8" w:rsidRPr="00D82DF8" w:rsidRDefault="00D82DF8" w:rsidP="00D82DF8">
      <w:pPr>
        <w:spacing w:line="240" w:lineRule="auto"/>
        <w:rPr>
          <w:rFonts w:ascii="Consolas" w:hAnsi="Consolas" w:cs="Arial"/>
          <w:sz w:val="22"/>
          <w:szCs w:val="22"/>
        </w:rPr>
      </w:pPr>
      <w:r w:rsidRPr="00D82DF8">
        <w:rPr>
          <w:rFonts w:ascii="Consolas" w:hAnsi="Consolas" w:cs="Arial"/>
          <w:sz w:val="22"/>
          <w:szCs w:val="22"/>
        </w:rPr>
        <w:t>2nd Q    -0.2248039   -0.3058742</w:t>
      </w:r>
    </w:p>
    <w:p w14:paraId="1A7DD121" w14:textId="77777777" w:rsidR="00D82DF8" w:rsidRPr="00D82DF8" w:rsidRDefault="00D82DF8" w:rsidP="00D82DF8">
      <w:pPr>
        <w:spacing w:line="240" w:lineRule="auto"/>
        <w:rPr>
          <w:rFonts w:ascii="Consolas" w:hAnsi="Consolas" w:cs="Arial"/>
          <w:sz w:val="22"/>
          <w:szCs w:val="22"/>
        </w:rPr>
      </w:pPr>
      <w:r w:rsidRPr="00D82DF8">
        <w:rPr>
          <w:rFonts w:ascii="Consolas" w:hAnsi="Consolas" w:cs="Arial"/>
          <w:sz w:val="22"/>
          <w:szCs w:val="22"/>
        </w:rPr>
        <w:t>Median    0.5820492    0.3906960</w:t>
      </w:r>
    </w:p>
    <w:p w14:paraId="67CCA4D2" w14:textId="77777777" w:rsidR="00D82DF8" w:rsidRPr="00D82DF8" w:rsidRDefault="00D82DF8" w:rsidP="00D82DF8">
      <w:pPr>
        <w:spacing w:line="240" w:lineRule="auto"/>
        <w:rPr>
          <w:rFonts w:ascii="Consolas" w:hAnsi="Consolas" w:cs="Arial"/>
          <w:sz w:val="22"/>
          <w:szCs w:val="22"/>
        </w:rPr>
      </w:pPr>
      <w:r w:rsidRPr="00D82DF8">
        <w:rPr>
          <w:rFonts w:ascii="Consolas" w:hAnsi="Consolas" w:cs="Arial"/>
          <w:sz w:val="22"/>
          <w:szCs w:val="22"/>
        </w:rPr>
        <w:t>3rd Q     3.1997884    2.2705595</w:t>
      </w:r>
    </w:p>
    <w:p w14:paraId="6E65846A" w14:textId="30DBF138" w:rsidR="008211D1" w:rsidRDefault="00D82DF8" w:rsidP="00D82DF8">
      <w:pPr>
        <w:spacing w:line="240" w:lineRule="auto"/>
        <w:rPr>
          <w:rFonts w:ascii="Consolas" w:hAnsi="Consolas" w:cs="Arial"/>
          <w:sz w:val="22"/>
          <w:szCs w:val="22"/>
        </w:rPr>
      </w:pPr>
      <w:r w:rsidRPr="00D82DF8">
        <w:rPr>
          <w:rFonts w:ascii="Consolas" w:hAnsi="Consolas" w:cs="Arial"/>
          <w:sz w:val="22"/>
          <w:szCs w:val="22"/>
        </w:rPr>
        <w:t>Max       8.2690198    6.0223881</w:t>
      </w:r>
    </w:p>
    <w:p w14:paraId="6CFD7780" w14:textId="1D1619D2" w:rsidR="008211D1" w:rsidRPr="004E053F" w:rsidRDefault="00BC6827" w:rsidP="00187A85">
      <w:pPr>
        <w:spacing w:line="240" w:lineRule="auto"/>
        <w:rPr>
          <w:rFonts w:ascii="Arial" w:hAnsi="Arial" w:cs="Arial"/>
        </w:rPr>
      </w:pPr>
      <w:r w:rsidRPr="004E053F">
        <w:rPr>
          <w:rFonts w:ascii="Arial" w:hAnsi="Arial" w:cs="Arial"/>
        </w:rPr>
        <w:t xml:space="preserve">Figure 26. Mapping regression relationships of the individual variables to </w:t>
      </w:r>
      <w:r w:rsidR="00E851A9" w:rsidRPr="004E053F">
        <w:rPr>
          <w:rFonts w:ascii="Arial" w:hAnsi="Arial" w:cs="Arial"/>
        </w:rPr>
        <w:t>meta movie</w:t>
      </w:r>
      <w:r w:rsidRPr="004E053F">
        <w:rPr>
          <w:rFonts w:ascii="Arial" w:hAnsi="Arial" w:cs="Arial"/>
        </w:rPr>
        <w:t xml:space="preserve"> gross profit.</w:t>
      </w:r>
    </w:p>
    <w:p w14:paraId="52DE6A4D" w14:textId="7813B731" w:rsidR="008211D1" w:rsidRDefault="00AD1D10" w:rsidP="00187A85">
      <w:pPr>
        <w:spacing w:line="240" w:lineRule="auto"/>
        <w:rPr>
          <w:rFonts w:ascii="Consolas" w:hAnsi="Consolas" w:cs="Arial"/>
          <w:sz w:val="22"/>
          <w:szCs w:val="22"/>
        </w:rPr>
      </w:pPr>
      <w:r>
        <w:rPr>
          <w:rFonts w:ascii="Consolas" w:hAnsi="Consolas" w:cs="Arial"/>
          <w:noProof/>
          <w:sz w:val="22"/>
          <w:szCs w:val="22"/>
          <w:lang w:eastAsia="zh-CN"/>
        </w:rPr>
        <w:drawing>
          <wp:inline distT="0" distB="0" distL="0" distR="0" wp14:anchorId="5BBA3B93" wp14:editId="71A93D97">
            <wp:extent cx="5909733" cy="5723255"/>
            <wp:effectExtent l="0" t="0" r="8890" b="0"/>
            <wp:docPr id="20" name="Picture 20" descr="../Documents/Documents_syu/BInA_certificate/MIS7621/Project/ImagesOfHypothesis3/plot_MovieMetaData_ProfitContrib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Documents_syu/BInA_certificate/MIS7621/Project/ImagesOfHypothesis3/plot_MovieMetaData_ProfitContributor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6111" r="3052"/>
                    <a:stretch/>
                  </pic:blipFill>
                  <pic:spPr bwMode="auto">
                    <a:xfrm>
                      <a:off x="0" y="0"/>
                      <a:ext cx="5909952" cy="5723467"/>
                    </a:xfrm>
                    <a:prstGeom prst="rect">
                      <a:avLst/>
                    </a:prstGeom>
                    <a:noFill/>
                    <a:ln>
                      <a:noFill/>
                    </a:ln>
                    <a:extLst>
                      <a:ext uri="{53640926-AAD7-44D8-BBD7-CCE9431645EC}">
                        <a14:shadowObscured xmlns:a14="http://schemas.microsoft.com/office/drawing/2010/main"/>
                      </a:ext>
                    </a:extLst>
                  </pic:spPr>
                </pic:pic>
              </a:graphicData>
            </a:graphic>
          </wp:inline>
        </w:drawing>
      </w:r>
    </w:p>
    <w:p w14:paraId="2767BBED" w14:textId="77777777" w:rsidR="00AD1D10" w:rsidRDefault="00AD1D10" w:rsidP="00187A85">
      <w:pPr>
        <w:spacing w:line="240" w:lineRule="auto"/>
        <w:rPr>
          <w:rFonts w:ascii="Consolas" w:hAnsi="Consolas" w:cs="Arial"/>
          <w:sz w:val="22"/>
          <w:szCs w:val="22"/>
        </w:rPr>
      </w:pPr>
    </w:p>
    <w:p w14:paraId="51A146F1" w14:textId="77777777" w:rsidR="00AD1D10" w:rsidRDefault="00AD1D10" w:rsidP="00187A85">
      <w:pPr>
        <w:spacing w:line="240" w:lineRule="auto"/>
        <w:rPr>
          <w:rFonts w:ascii="Consolas" w:hAnsi="Consolas" w:cs="Arial"/>
          <w:sz w:val="22"/>
          <w:szCs w:val="22"/>
        </w:rPr>
      </w:pPr>
    </w:p>
    <w:p w14:paraId="332B6F35" w14:textId="77777777" w:rsidR="00AD1D10" w:rsidRDefault="00AD1D10" w:rsidP="00187A85">
      <w:pPr>
        <w:spacing w:line="240" w:lineRule="auto"/>
        <w:rPr>
          <w:rFonts w:ascii="Consolas" w:hAnsi="Consolas" w:cs="Arial"/>
          <w:sz w:val="22"/>
          <w:szCs w:val="22"/>
        </w:rPr>
      </w:pPr>
    </w:p>
    <w:p w14:paraId="24560E0F" w14:textId="77777777" w:rsidR="00AD1D10" w:rsidRDefault="00AD1D10" w:rsidP="00187A85">
      <w:pPr>
        <w:spacing w:line="240" w:lineRule="auto"/>
        <w:rPr>
          <w:rFonts w:ascii="Consolas" w:hAnsi="Consolas" w:cs="Arial"/>
          <w:sz w:val="22"/>
          <w:szCs w:val="22"/>
        </w:rPr>
      </w:pPr>
    </w:p>
    <w:p w14:paraId="14662C12" w14:textId="77777777" w:rsidR="00AD1D10" w:rsidRDefault="00AD1D10" w:rsidP="00187A85">
      <w:pPr>
        <w:spacing w:line="240" w:lineRule="auto"/>
        <w:rPr>
          <w:rFonts w:ascii="Consolas" w:hAnsi="Consolas" w:cs="Arial"/>
          <w:sz w:val="22"/>
          <w:szCs w:val="22"/>
        </w:rPr>
      </w:pPr>
    </w:p>
    <w:p w14:paraId="2EB5611E" w14:textId="77777777" w:rsidR="00AD1D10" w:rsidRDefault="00AD1D10" w:rsidP="00187A85">
      <w:pPr>
        <w:spacing w:line="240" w:lineRule="auto"/>
        <w:rPr>
          <w:rFonts w:ascii="Consolas" w:hAnsi="Consolas" w:cs="Arial"/>
          <w:sz w:val="22"/>
          <w:szCs w:val="22"/>
        </w:rPr>
      </w:pPr>
    </w:p>
    <w:p w14:paraId="7F5B86AC" w14:textId="4D9C041F" w:rsidR="00AD1D10" w:rsidRPr="004E053F" w:rsidRDefault="004E6048" w:rsidP="00187A85">
      <w:pPr>
        <w:spacing w:line="240" w:lineRule="auto"/>
        <w:rPr>
          <w:rFonts w:ascii="Arial" w:hAnsi="Arial" w:cs="Arial"/>
        </w:rPr>
      </w:pPr>
      <w:r w:rsidRPr="004E053F">
        <w:rPr>
          <w:rFonts w:ascii="Arial" w:hAnsi="Arial" w:cs="Arial"/>
        </w:rPr>
        <w:t xml:space="preserve">Figure 27. Numeric variables </w:t>
      </w:r>
      <w:r w:rsidR="001A6F3F" w:rsidRPr="004E053F">
        <w:rPr>
          <w:rFonts w:ascii="Arial" w:hAnsi="Arial" w:cs="Arial"/>
        </w:rPr>
        <w:t>that show</w:t>
      </w:r>
      <w:r w:rsidR="00892998" w:rsidRPr="004E053F">
        <w:rPr>
          <w:rFonts w:ascii="Arial" w:hAnsi="Arial" w:cs="Arial"/>
        </w:rPr>
        <w:t xml:space="preserve"> no or</w:t>
      </w:r>
      <w:r w:rsidR="001A6F3F" w:rsidRPr="004E053F">
        <w:rPr>
          <w:rFonts w:ascii="Arial" w:hAnsi="Arial" w:cs="Arial"/>
        </w:rPr>
        <w:t xml:space="preserve"> weak</w:t>
      </w:r>
      <w:r w:rsidRPr="004E053F">
        <w:rPr>
          <w:rFonts w:ascii="Arial" w:hAnsi="Arial" w:cs="Arial"/>
        </w:rPr>
        <w:t xml:space="preserve"> linear regression relationship</w:t>
      </w:r>
      <w:r w:rsidR="00AA7B5D" w:rsidRPr="004E053F">
        <w:rPr>
          <w:rFonts w:ascii="Arial" w:hAnsi="Arial" w:cs="Arial"/>
        </w:rPr>
        <w:t>s</w:t>
      </w:r>
      <w:r w:rsidR="00892998" w:rsidRPr="004E053F">
        <w:rPr>
          <w:rFonts w:ascii="Arial" w:hAnsi="Arial" w:cs="Arial"/>
        </w:rPr>
        <w:t xml:space="preserve"> </w:t>
      </w:r>
      <w:r w:rsidR="001B02A5" w:rsidRPr="004E053F">
        <w:rPr>
          <w:rFonts w:ascii="Arial" w:hAnsi="Arial" w:cs="Arial"/>
        </w:rPr>
        <w:t>to meta movie</w:t>
      </w:r>
      <w:r w:rsidRPr="004E053F">
        <w:rPr>
          <w:rFonts w:ascii="Arial" w:hAnsi="Arial" w:cs="Arial"/>
        </w:rPr>
        <w:t xml:space="preserve"> gross profit and</w:t>
      </w:r>
      <w:r w:rsidR="00BC7CEC" w:rsidRPr="004E053F">
        <w:rPr>
          <w:rFonts w:ascii="Arial" w:hAnsi="Arial" w:cs="Arial"/>
        </w:rPr>
        <w:t xml:space="preserve"> gross</w:t>
      </w:r>
      <w:r w:rsidRPr="004E053F">
        <w:rPr>
          <w:rFonts w:ascii="Arial" w:hAnsi="Arial" w:cs="Arial"/>
        </w:rPr>
        <w:t xml:space="preserve"> profit distribution against </w:t>
      </w:r>
      <w:r w:rsidR="003A5EEF" w:rsidRPr="004E053F">
        <w:rPr>
          <w:rFonts w:ascii="Arial" w:hAnsi="Arial" w:cs="Arial"/>
        </w:rPr>
        <w:t>movie color</w:t>
      </w:r>
      <w:r w:rsidRPr="004E053F">
        <w:rPr>
          <w:rFonts w:ascii="Arial" w:hAnsi="Arial" w:cs="Arial"/>
        </w:rPr>
        <w:t xml:space="preserve">. </w:t>
      </w:r>
    </w:p>
    <w:p w14:paraId="754A7F53" w14:textId="2E4AA437" w:rsidR="00AD1D10" w:rsidRPr="00792A6B" w:rsidRDefault="00AD1D10" w:rsidP="00187A85">
      <w:pPr>
        <w:spacing w:line="240" w:lineRule="auto"/>
        <w:rPr>
          <w:rFonts w:ascii="Consolas" w:hAnsi="Consolas" w:cs="Arial"/>
          <w:sz w:val="22"/>
          <w:szCs w:val="22"/>
        </w:rPr>
      </w:pPr>
      <w:r>
        <w:rPr>
          <w:rFonts w:ascii="Consolas" w:hAnsi="Consolas" w:cs="Arial"/>
          <w:noProof/>
          <w:sz w:val="22"/>
          <w:szCs w:val="22"/>
          <w:lang w:eastAsia="zh-CN"/>
        </w:rPr>
        <w:drawing>
          <wp:inline distT="0" distB="0" distL="0" distR="0" wp14:anchorId="0FD1B77C" wp14:editId="5B0DFE75">
            <wp:extent cx="5926666" cy="5715000"/>
            <wp:effectExtent l="0" t="0" r="0" b="0"/>
            <wp:docPr id="21" name="Picture 21" descr="../Documents/Documents_syu/BInA_certificate/MIS7621/Project/ImagesOfHypothesis3/plot_MovieMetaData_NotRealContrib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Documents_syu/BInA_certificate/MIS7621/Project/ImagesOfHypothesis3/plot_MovieMetaData_NotRealContributor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6250" r="2778"/>
                    <a:stretch/>
                  </pic:blipFill>
                  <pic:spPr bwMode="auto">
                    <a:xfrm>
                      <a:off x="0" y="0"/>
                      <a:ext cx="5926666"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5A68D713" w14:textId="77777777" w:rsidR="00F842C0" w:rsidRPr="00792A6B" w:rsidRDefault="00F842C0" w:rsidP="001D5339">
      <w:pPr>
        <w:spacing w:line="240" w:lineRule="auto"/>
        <w:rPr>
          <w:rFonts w:ascii="Arial" w:hAnsi="Arial" w:cs="Arial"/>
          <w:sz w:val="22"/>
          <w:szCs w:val="22"/>
        </w:rPr>
      </w:pPr>
      <w:r w:rsidRPr="00792A6B">
        <w:rPr>
          <w:rFonts w:ascii="Arial" w:hAnsi="Arial" w:cs="Arial"/>
          <w:sz w:val="22"/>
          <w:szCs w:val="22"/>
        </w:rPr>
        <w:br w:type="page"/>
      </w:r>
    </w:p>
    <w:p w14:paraId="05922ED9" w14:textId="75AF2C80" w:rsidR="00B5101E" w:rsidRPr="005872F4" w:rsidRDefault="00B5101E" w:rsidP="005872F4">
      <w:pPr>
        <w:pStyle w:val="Heading1"/>
        <w:rPr>
          <w:rFonts w:ascii="Arial" w:hAnsi="Arial" w:cs="Arial"/>
          <w:sz w:val="36"/>
          <w:szCs w:val="36"/>
        </w:rPr>
      </w:pPr>
      <w:bookmarkStart w:id="7" w:name="_Toc500605015"/>
      <w:r w:rsidRPr="001B0BA2">
        <w:rPr>
          <w:rFonts w:ascii="Arial" w:hAnsi="Arial" w:cs="Arial"/>
          <w:sz w:val="36"/>
          <w:szCs w:val="36"/>
        </w:rPr>
        <w:t>References</w:t>
      </w:r>
      <w:bookmarkEnd w:id="7"/>
    </w:p>
    <w:p w14:paraId="604430CD" w14:textId="77777777" w:rsidR="005872F4" w:rsidRDefault="00B5101E" w:rsidP="005872F4">
      <w:pPr>
        <w:pStyle w:val="Subtitle"/>
        <w:rPr>
          <w:rFonts w:ascii="Arial" w:hAnsi="Arial" w:cs="Arial"/>
          <w:sz w:val="24"/>
        </w:rPr>
      </w:pPr>
      <w:r w:rsidRPr="001B0BA2">
        <w:rPr>
          <w:rFonts w:ascii="Arial" w:hAnsi="Arial" w:cs="Arial"/>
          <w:sz w:val="24"/>
        </w:rPr>
        <w:t>Fuller, Steve. “Topic: Movie Industry.”</w:t>
      </w:r>
    </w:p>
    <w:p w14:paraId="29E4684E" w14:textId="2F83FDDF" w:rsidR="00B5101E" w:rsidRPr="001B0BA2" w:rsidRDefault="001B0BA2" w:rsidP="005872F4">
      <w:pPr>
        <w:pStyle w:val="Subtitle"/>
        <w:ind w:left="90" w:firstLine="630"/>
        <w:rPr>
          <w:rFonts w:ascii="Arial" w:hAnsi="Arial" w:cs="Arial"/>
          <w:sz w:val="24"/>
        </w:rPr>
      </w:pPr>
      <w:r w:rsidRPr="001B0BA2">
        <w:rPr>
          <w:rStyle w:val="Hyperlink"/>
          <w:rFonts w:ascii="Arial" w:hAnsi="Arial" w:cs="Arial"/>
          <w:sz w:val="24"/>
        </w:rPr>
        <w:t>http://</w:t>
      </w:r>
      <w:hyperlink r:id="rId24" w:history="1">
        <w:r w:rsidR="0031127C" w:rsidRPr="001B0BA2">
          <w:rPr>
            <w:rStyle w:val="Hyperlink"/>
            <w:rFonts w:ascii="Arial" w:hAnsi="Arial" w:cs="Arial"/>
            <w:sz w:val="24"/>
          </w:rPr>
          <w:t>www.statista.com/topics/964/film/</w:t>
        </w:r>
      </w:hyperlink>
      <w:r w:rsidR="00B5101E" w:rsidRPr="001B0BA2">
        <w:rPr>
          <w:rStyle w:val="Hyperlink"/>
          <w:rFonts w:ascii="Arial" w:hAnsi="Arial" w:cs="Arial"/>
          <w:sz w:val="24"/>
        </w:rPr>
        <w:t>.</w:t>
      </w:r>
    </w:p>
    <w:p w14:paraId="5C3AF02E" w14:textId="77777777" w:rsidR="0031127C" w:rsidRPr="001B0BA2" w:rsidRDefault="0031127C" w:rsidP="001D5339">
      <w:pPr>
        <w:pStyle w:val="Subtitle"/>
        <w:rPr>
          <w:rFonts w:ascii="Arial" w:hAnsi="Arial" w:cs="Arial"/>
          <w:sz w:val="24"/>
        </w:rPr>
      </w:pPr>
    </w:p>
    <w:p w14:paraId="39A8A99A" w14:textId="65E004CD" w:rsidR="0031127C" w:rsidRPr="001B0BA2" w:rsidRDefault="0031127C" w:rsidP="001D5339">
      <w:pPr>
        <w:pStyle w:val="Subtitle"/>
        <w:ind w:left="720" w:hanging="720"/>
        <w:rPr>
          <w:rFonts w:ascii="Arial" w:hAnsi="Arial" w:cs="Arial"/>
          <w:sz w:val="24"/>
        </w:rPr>
      </w:pPr>
      <w:r w:rsidRPr="001B0BA2">
        <w:rPr>
          <w:rFonts w:ascii="Arial" w:hAnsi="Arial" w:cs="Arial"/>
          <w:sz w:val="24"/>
        </w:rPr>
        <w:t xml:space="preserve">Mueller, Annie. “Why Movies Cost So Much </w:t>
      </w:r>
      <w:proofErr w:type="gramStart"/>
      <w:r w:rsidRPr="001B0BA2">
        <w:rPr>
          <w:rFonts w:ascii="Arial" w:hAnsi="Arial" w:cs="Arial"/>
          <w:sz w:val="24"/>
        </w:rPr>
        <w:t>To</w:t>
      </w:r>
      <w:proofErr w:type="gramEnd"/>
      <w:r w:rsidRPr="001B0BA2">
        <w:rPr>
          <w:rFonts w:ascii="Arial" w:hAnsi="Arial" w:cs="Arial"/>
          <w:sz w:val="24"/>
        </w:rPr>
        <w:t xml:space="preserve"> Make.” </w:t>
      </w:r>
      <w:r w:rsidRPr="001B0BA2">
        <w:rPr>
          <w:rFonts w:ascii="Arial" w:hAnsi="Arial" w:cs="Arial"/>
          <w:i/>
          <w:iCs/>
          <w:sz w:val="24"/>
        </w:rPr>
        <w:t>Investopedia</w:t>
      </w:r>
      <w:r w:rsidRPr="001B0BA2">
        <w:rPr>
          <w:rFonts w:ascii="Arial" w:hAnsi="Arial" w:cs="Arial"/>
          <w:sz w:val="24"/>
        </w:rPr>
        <w:t xml:space="preserve">, 13 June 2011, </w:t>
      </w:r>
      <w:r w:rsidR="001B0BA2" w:rsidRPr="001B0BA2">
        <w:rPr>
          <w:rStyle w:val="Hyperlink"/>
          <w:rFonts w:ascii="Arial" w:hAnsi="Arial" w:cs="Arial"/>
          <w:sz w:val="24"/>
        </w:rPr>
        <w:t>http://</w:t>
      </w:r>
      <w:hyperlink r:id="rId25" w:history="1">
        <w:r w:rsidR="00CA3E2C" w:rsidRPr="001B0BA2">
          <w:rPr>
            <w:rStyle w:val="Hyperlink"/>
            <w:rFonts w:ascii="Arial" w:hAnsi="Arial" w:cs="Arial"/>
            <w:sz w:val="24"/>
          </w:rPr>
          <w:t>www.investopedia.com/financial-edge/0611/why-movies-cost-so-much-to-make.aspx</w:t>
        </w:r>
      </w:hyperlink>
      <w:r w:rsidRPr="001B0BA2">
        <w:rPr>
          <w:rStyle w:val="Hyperlink"/>
          <w:rFonts w:ascii="Arial" w:hAnsi="Arial" w:cs="Arial"/>
          <w:sz w:val="24"/>
        </w:rPr>
        <w:t>.</w:t>
      </w:r>
    </w:p>
    <w:p w14:paraId="708B0921" w14:textId="77777777" w:rsidR="00CA3E2C" w:rsidRPr="001B0BA2" w:rsidRDefault="00CA3E2C" w:rsidP="001D5339">
      <w:pPr>
        <w:pStyle w:val="Subtitle"/>
        <w:ind w:left="720" w:hanging="720"/>
        <w:rPr>
          <w:rFonts w:ascii="Arial" w:hAnsi="Arial" w:cs="Arial"/>
          <w:sz w:val="24"/>
        </w:rPr>
      </w:pPr>
    </w:p>
    <w:p w14:paraId="530A6606" w14:textId="77777777" w:rsidR="00CA3E2C" w:rsidRPr="001B0BA2" w:rsidRDefault="00CA3E2C" w:rsidP="001D5339">
      <w:pPr>
        <w:pStyle w:val="Subtitle"/>
        <w:rPr>
          <w:rFonts w:ascii="Arial" w:hAnsi="Arial" w:cs="Arial"/>
          <w:sz w:val="24"/>
        </w:rPr>
      </w:pPr>
      <w:r w:rsidRPr="001B0BA2">
        <w:rPr>
          <w:rFonts w:ascii="Arial" w:hAnsi="Arial" w:cs="Arial"/>
          <w:sz w:val="24"/>
        </w:rPr>
        <w:t xml:space="preserve">The Importance of a Franchise in the Movie Industry,  </w:t>
      </w:r>
    </w:p>
    <w:p w14:paraId="50F8D97B" w14:textId="4E29BC5B" w:rsidR="00CA3E2C" w:rsidRPr="001B0BA2" w:rsidRDefault="00203D65" w:rsidP="00F45222">
      <w:pPr>
        <w:pStyle w:val="Subtitle"/>
        <w:ind w:left="720"/>
        <w:rPr>
          <w:rFonts w:ascii="Arial" w:hAnsi="Arial" w:cs="Arial"/>
          <w:sz w:val="24"/>
        </w:rPr>
      </w:pPr>
      <w:hyperlink r:id="rId26" w:history="1">
        <w:r w:rsidR="00CA3E2C" w:rsidRPr="001B0BA2">
          <w:rPr>
            <w:rStyle w:val="Hyperlink"/>
            <w:rFonts w:ascii="Arial" w:hAnsi="Arial" w:cs="Arial"/>
            <w:sz w:val="24"/>
          </w:rPr>
          <w:t>http://www.yuppee.com/2013/04/16/the-importa</w:t>
        </w:r>
        <w:r w:rsidR="00F45222">
          <w:rPr>
            <w:rStyle w:val="Hyperlink"/>
            <w:rFonts w:ascii="Arial" w:hAnsi="Arial" w:cs="Arial"/>
            <w:sz w:val="24"/>
          </w:rPr>
          <w:t>nce-of-a-franchise-in-the-movie-</w:t>
        </w:r>
        <w:r w:rsidR="00CA3E2C" w:rsidRPr="001B0BA2">
          <w:rPr>
            <w:rStyle w:val="Hyperlink"/>
            <w:rFonts w:ascii="Arial" w:hAnsi="Arial" w:cs="Arial"/>
            <w:sz w:val="24"/>
          </w:rPr>
          <w:t>industry</w:t>
        </w:r>
      </w:hyperlink>
    </w:p>
    <w:p w14:paraId="50184912" w14:textId="77777777" w:rsidR="00CA3E2C" w:rsidRPr="001B0BA2" w:rsidRDefault="00CA3E2C" w:rsidP="001D5339">
      <w:pPr>
        <w:pStyle w:val="Subtitle"/>
        <w:rPr>
          <w:rFonts w:ascii="Arial" w:hAnsi="Arial" w:cs="Arial"/>
          <w:sz w:val="24"/>
        </w:rPr>
      </w:pPr>
    </w:p>
    <w:p w14:paraId="4EB818DF" w14:textId="26894DAB" w:rsidR="00CA3E2C" w:rsidRPr="001B0BA2" w:rsidRDefault="00CA3E2C" w:rsidP="001D5339">
      <w:pPr>
        <w:pStyle w:val="Subtitle"/>
        <w:rPr>
          <w:rFonts w:ascii="Arial" w:hAnsi="Arial" w:cs="Arial"/>
          <w:sz w:val="24"/>
        </w:rPr>
      </w:pPr>
      <w:r w:rsidRPr="001B0BA2">
        <w:rPr>
          <w:rFonts w:ascii="Arial" w:hAnsi="Arial" w:cs="Arial"/>
          <w:sz w:val="24"/>
        </w:rPr>
        <w:t xml:space="preserve">The rise and rise of the Hollywood film franchise,  </w:t>
      </w:r>
    </w:p>
    <w:p w14:paraId="079EFAFB" w14:textId="4AFF13B0" w:rsidR="00CA3E2C" w:rsidRPr="001B0BA2" w:rsidRDefault="00CA3E2C" w:rsidP="001D5339">
      <w:pPr>
        <w:pStyle w:val="Subtitle"/>
        <w:rPr>
          <w:rFonts w:ascii="Arial" w:hAnsi="Arial" w:cs="Arial"/>
          <w:sz w:val="24"/>
        </w:rPr>
      </w:pPr>
      <w:r w:rsidRPr="001B0BA2">
        <w:rPr>
          <w:rFonts w:ascii="Arial" w:hAnsi="Arial" w:cs="Arial"/>
          <w:sz w:val="24"/>
        </w:rPr>
        <w:tab/>
      </w:r>
      <w:hyperlink r:id="rId27" w:history="1">
        <w:r w:rsidRPr="001B0BA2">
          <w:rPr>
            <w:rStyle w:val="Hyperlink"/>
            <w:rFonts w:ascii="Arial" w:hAnsi="Arial" w:cs="Arial"/>
            <w:sz w:val="24"/>
          </w:rPr>
          <w:t>https://www.ft.com/content/192f583e-7fa7-11e4-adff-00144feabdc0</w:t>
        </w:r>
      </w:hyperlink>
    </w:p>
    <w:p w14:paraId="790F2C19" w14:textId="77777777" w:rsidR="00CA3E2C" w:rsidRPr="001B0BA2" w:rsidRDefault="00CA3E2C" w:rsidP="001D5339">
      <w:pPr>
        <w:pStyle w:val="Subtitle"/>
        <w:rPr>
          <w:rFonts w:ascii="Arial" w:hAnsi="Arial" w:cs="Arial"/>
          <w:sz w:val="24"/>
        </w:rPr>
      </w:pPr>
    </w:p>
    <w:p w14:paraId="561BAEC5" w14:textId="7C756C5D" w:rsidR="00CA3E2C" w:rsidRPr="001B0BA2" w:rsidRDefault="00CA3E2C" w:rsidP="001D5339">
      <w:pPr>
        <w:pStyle w:val="Subtitle"/>
        <w:rPr>
          <w:rFonts w:ascii="Arial" w:hAnsi="Arial" w:cs="Arial"/>
          <w:sz w:val="24"/>
        </w:rPr>
      </w:pPr>
      <w:r w:rsidRPr="001B0BA2">
        <w:rPr>
          <w:rFonts w:ascii="Arial" w:hAnsi="Arial" w:cs="Arial"/>
          <w:sz w:val="24"/>
        </w:rPr>
        <w:t xml:space="preserve">How Exactly Do Movies Make </w:t>
      </w:r>
      <w:proofErr w:type="gramStart"/>
      <w:r w:rsidRPr="001B0BA2">
        <w:rPr>
          <w:rFonts w:ascii="Arial" w:hAnsi="Arial" w:cs="Arial"/>
          <w:sz w:val="24"/>
        </w:rPr>
        <w:t>Money,</w:t>
      </w:r>
      <w:proofErr w:type="gramEnd"/>
      <w:r w:rsidRPr="001B0BA2">
        <w:rPr>
          <w:rFonts w:ascii="Arial" w:hAnsi="Arial" w:cs="Arial"/>
          <w:sz w:val="24"/>
        </w:rPr>
        <w:t xml:space="preserve">  </w:t>
      </w:r>
    </w:p>
    <w:p w14:paraId="23676A74" w14:textId="47EC0D01" w:rsidR="00CA3E2C" w:rsidRPr="001B0BA2" w:rsidRDefault="00CA3E2C" w:rsidP="001D5339">
      <w:pPr>
        <w:pStyle w:val="Subtitle"/>
        <w:ind w:left="720" w:hanging="720"/>
        <w:rPr>
          <w:rFonts w:ascii="Arial" w:hAnsi="Arial" w:cs="Arial"/>
          <w:sz w:val="24"/>
        </w:rPr>
      </w:pPr>
      <w:r w:rsidRPr="001B0BA2">
        <w:rPr>
          <w:rFonts w:ascii="Arial" w:hAnsi="Arial" w:cs="Arial"/>
          <w:sz w:val="24"/>
        </w:rPr>
        <w:tab/>
      </w:r>
      <w:hyperlink r:id="rId28" w:history="1">
        <w:r w:rsidRPr="001B0BA2">
          <w:rPr>
            <w:rStyle w:val="Hyperlink"/>
            <w:rFonts w:ascii="Arial" w:hAnsi="Arial" w:cs="Arial"/>
            <w:sz w:val="24"/>
          </w:rPr>
          <w:t>http://www.investopedia.com/articles/investi</w:t>
        </w:r>
        <w:r w:rsidR="005872F4">
          <w:rPr>
            <w:rStyle w:val="Hyperlink"/>
            <w:rFonts w:ascii="Arial" w:hAnsi="Arial" w:cs="Arial"/>
            <w:sz w:val="24"/>
          </w:rPr>
          <w:t>ng/093015/how-exactly-do-movies</w:t>
        </w:r>
        <w:r w:rsidRPr="001B0BA2">
          <w:rPr>
            <w:rStyle w:val="Hyperlink"/>
            <w:rFonts w:ascii="Arial" w:hAnsi="Arial" w:cs="Arial"/>
            <w:sz w:val="24"/>
          </w:rPr>
          <w:t>make-money.asp</w:t>
        </w:r>
      </w:hyperlink>
    </w:p>
    <w:p w14:paraId="77C7F211" w14:textId="77777777" w:rsidR="00CA3E2C" w:rsidRPr="001B0BA2" w:rsidRDefault="00CA3E2C" w:rsidP="001D5339">
      <w:pPr>
        <w:pStyle w:val="Subtitle"/>
        <w:ind w:left="720" w:hanging="720"/>
        <w:rPr>
          <w:rFonts w:ascii="Arial" w:hAnsi="Arial" w:cs="Arial"/>
          <w:sz w:val="24"/>
        </w:rPr>
      </w:pPr>
    </w:p>
    <w:p w14:paraId="516B9A50" w14:textId="3FCB246C" w:rsidR="00CA3E2C" w:rsidRPr="001B0BA2" w:rsidRDefault="00CA3E2C" w:rsidP="001D5339">
      <w:pPr>
        <w:pStyle w:val="Subtitle"/>
        <w:rPr>
          <w:rFonts w:ascii="Arial" w:hAnsi="Arial" w:cs="Arial"/>
          <w:sz w:val="24"/>
        </w:rPr>
      </w:pPr>
      <w:r w:rsidRPr="001B0BA2">
        <w:rPr>
          <w:rFonts w:ascii="Arial" w:hAnsi="Arial" w:cs="Arial"/>
          <w:sz w:val="24"/>
        </w:rPr>
        <w:t>What are the most said words in movies? Analysis of 617 scripts</w:t>
      </w:r>
    </w:p>
    <w:p w14:paraId="280BD56B" w14:textId="0B5A8DBA" w:rsidR="00CA3E2C" w:rsidRPr="001B0BA2" w:rsidRDefault="00CA3E2C" w:rsidP="001D5339">
      <w:pPr>
        <w:pStyle w:val="Subtitle"/>
        <w:ind w:left="720" w:hanging="720"/>
        <w:rPr>
          <w:rFonts w:ascii="Arial" w:hAnsi="Arial" w:cs="Arial"/>
          <w:sz w:val="24"/>
        </w:rPr>
      </w:pPr>
      <w:r w:rsidRPr="001B0BA2">
        <w:rPr>
          <w:rFonts w:ascii="Arial" w:hAnsi="Arial" w:cs="Arial"/>
          <w:sz w:val="24"/>
        </w:rPr>
        <w:tab/>
      </w:r>
      <w:hyperlink r:id="rId29" w:history="1">
        <w:r w:rsidRPr="001B0BA2">
          <w:rPr>
            <w:rStyle w:val="Hyperlink"/>
            <w:rFonts w:ascii="Arial" w:hAnsi="Arial" w:cs="Arial"/>
            <w:sz w:val="24"/>
          </w:rPr>
          <w:t>http://gettingthingsdata.com/words-in-movies/?utm_source=reddit&amp;utm_medium=internetisinteresting&amp;utm_campaign=est1800</w:t>
        </w:r>
      </w:hyperlink>
    </w:p>
    <w:p w14:paraId="690721FD" w14:textId="77777777" w:rsidR="00CA3E2C" w:rsidRPr="001B0BA2" w:rsidRDefault="00CA3E2C" w:rsidP="001D5339">
      <w:pPr>
        <w:pStyle w:val="Subtitle"/>
        <w:rPr>
          <w:rFonts w:ascii="Arial" w:hAnsi="Arial" w:cs="Arial"/>
          <w:sz w:val="24"/>
        </w:rPr>
      </w:pPr>
    </w:p>
    <w:p w14:paraId="51AFE8FC" w14:textId="6F4107CB" w:rsidR="00CA3E2C" w:rsidRPr="001B0BA2" w:rsidRDefault="00CA3E2C" w:rsidP="001D5339">
      <w:pPr>
        <w:pStyle w:val="Subtitle"/>
        <w:rPr>
          <w:rFonts w:ascii="Arial" w:hAnsi="Arial" w:cs="Arial"/>
          <w:sz w:val="24"/>
        </w:rPr>
      </w:pPr>
      <w:r w:rsidRPr="001B0BA2">
        <w:rPr>
          <w:rFonts w:ascii="Arial" w:hAnsi="Arial" w:cs="Arial"/>
          <w:sz w:val="24"/>
        </w:rPr>
        <w:t>Interesting Data Sources and APIs</w:t>
      </w:r>
    </w:p>
    <w:p w14:paraId="6489F1F9" w14:textId="60215535" w:rsidR="00CA3E2C" w:rsidRPr="001B0BA2" w:rsidRDefault="00CA3E2C" w:rsidP="001D5339">
      <w:pPr>
        <w:pStyle w:val="Subtitle"/>
        <w:ind w:left="810" w:hanging="810"/>
        <w:rPr>
          <w:rFonts w:ascii="Arial" w:hAnsi="Arial" w:cs="Arial"/>
          <w:sz w:val="24"/>
        </w:rPr>
      </w:pPr>
      <w:r w:rsidRPr="001B0BA2">
        <w:rPr>
          <w:rFonts w:ascii="Arial" w:hAnsi="Arial" w:cs="Arial"/>
          <w:sz w:val="24"/>
        </w:rPr>
        <w:tab/>
      </w:r>
      <w:hyperlink r:id="rId30" w:history="1">
        <w:r w:rsidRPr="001B0BA2">
          <w:rPr>
            <w:rStyle w:val="Hyperlink"/>
            <w:rFonts w:ascii="Arial" w:hAnsi="Arial" w:cs="Arial"/>
            <w:sz w:val="24"/>
          </w:rPr>
          <w:t>http://gettingthingsdata.com/words-in-movies/?utm_source=reddit&amp;utm_medium=internetisinteresting&amp;utm_campaign=est1800</w:t>
        </w:r>
      </w:hyperlink>
    </w:p>
    <w:p w14:paraId="1B14C2EA" w14:textId="77777777" w:rsidR="00CA3E2C" w:rsidRPr="001B0BA2" w:rsidRDefault="00CA3E2C" w:rsidP="001D5339">
      <w:pPr>
        <w:pStyle w:val="Subtitle"/>
        <w:rPr>
          <w:rFonts w:ascii="Arial" w:hAnsi="Arial" w:cs="Arial"/>
          <w:sz w:val="24"/>
        </w:rPr>
      </w:pPr>
    </w:p>
    <w:p w14:paraId="6261FB9C" w14:textId="77777777" w:rsidR="00F45222" w:rsidRDefault="00CA3E2C" w:rsidP="001D5339">
      <w:pPr>
        <w:pStyle w:val="Subtitle"/>
        <w:rPr>
          <w:rFonts w:ascii="Arial" w:hAnsi="Arial" w:cs="Arial"/>
          <w:sz w:val="24"/>
        </w:rPr>
      </w:pPr>
      <w:r w:rsidRPr="001B0BA2">
        <w:rPr>
          <w:rFonts w:ascii="Arial" w:hAnsi="Arial" w:cs="Arial"/>
          <w:sz w:val="24"/>
        </w:rPr>
        <w:t>M</w:t>
      </w:r>
      <w:r w:rsidR="00F45222">
        <w:rPr>
          <w:rFonts w:ascii="Arial" w:hAnsi="Arial" w:cs="Arial"/>
          <w:sz w:val="24"/>
        </w:rPr>
        <w:t>ovie franchise data table</w:t>
      </w:r>
    </w:p>
    <w:p w14:paraId="2FA0BF84" w14:textId="63FE848F" w:rsidR="00CA3E2C" w:rsidRPr="001B0BA2" w:rsidRDefault="00203D65" w:rsidP="00F45222">
      <w:pPr>
        <w:pStyle w:val="Subtitle"/>
        <w:ind w:firstLine="720"/>
        <w:rPr>
          <w:rFonts w:ascii="Arial" w:hAnsi="Arial" w:cs="Arial"/>
          <w:sz w:val="24"/>
        </w:rPr>
      </w:pPr>
      <w:hyperlink r:id="rId31" w:history="1">
        <w:r w:rsidR="00CA3E2C" w:rsidRPr="001B0BA2">
          <w:rPr>
            <w:rStyle w:val="Hyperlink"/>
            <w:rFonts w:ascii="Arial" w:hAnsi="Arial" w:cs="Arial"/>
            <w:sz w:val="24"/>
          </w:rPr>
          <w:t>http://www.the-numbers.com/movies/franchises/</w:t>
        </w:r>
      </w:hyperlink>
    </w:p>
    <w:p w14:paraId="3408B7D1" w14:textId="77777777" w:rsidR="00CA3E2C" w:rsidRPr="001B0BA2" w:rsidRDefault="00CA3E2C" w:rsidP="001D5339">
      <w:pPr>
        <w:pStyle w:val="Subtitle"/>
        <w:rPr>
          <w:rFonts w:ascii="Arial" w:hAnsi="Arial" w:cs="Arial"/>
          <w:sz w:val="24"/>
        </w:rPr>
      </w:pPr>
    </w:p>
    <w:p w14:paraId="5DB7F8DC" w14:textId="50303248" w:rsidR="00CA3E2C" w:rsidRPr="001B0BA2" w:rsidRDefault="00CA3E2C" w:rsidP="001D5339">
      <w:pPr>
        <w:pStyle w:val="Subtitle"/>
        <w:ind w:left="720" w:hanging="720"/>
        <w:rPr>
          <w:rFonts w:ascii="Arial" w:hAnsi="Arial" w:cs="Arial"/>
          <w:sz w:val="24"/>
        </w:rPr>
      </w:pPr>
      <w:r w:rsidRPr="001B0BA2">
        <w:rPr>
          <w:rFonts w:ascii="Arial" w:hAnsi="Arial" w:cs="Arial"/>
          <w:sz w:val="24"/>
        </w:rPr>
        <w:t xml:space="preserve">CPI data, </w:t>
      </w:r>
      <w:hyperlink r:id="rId32" w:history="1">
        <w:r w:rsidRPr="001B0BA2">
          <w:rPr>
            <w:rStyle w:val="Hyperlink"/>
            <w:rFonts w:ascii="Arial" w:hAnsi="Arial" w:cs="Arial"/>
            <w:sz w:val="24"/>
          </w:rPr>
          <w:t>https://inflationdata.com/Inflation/Consumer_Price_Index/HistoricalCPI.aspx?reloaded=true</w:t>
        </w:r>
      </w:hyperlink>
    </w:p>
    <w:p w14:paraId="75D3069B" w14:textId="77777777" w:rsidR="00CA3E2C" w:rsidRPr="001B0BA2" w:rsidRDefault="00CA3E2C" w:rsidP="001D5339">
      <w:pPr>
        <w:pStyle w:val="Subtitle"/>
        <w:rPr>
          <w:rFonts w:ascii="Arial" w:hAnsi="Arial" w:cs="Arial"/>
          <w:sz w:val="24"/>
        </w:rPr>
      </w:pPr>
    </w:p>
    <w:p w14:paraId="3BB15DB9" w14:textId="4099417D" w:rsidR="00CA3E2C" w:rsidRPr="001B0BA2" w:rsidRDefault="00CA3E2C" w:rsidP="001D5339">
      <w:pPr>
        <w:pStyle w:val="Subtitle"/>
        <w:rPr>
          <w:rFonts w:ascii="Arial" w:hAnsi="Arial" w:cs="Arial"/>
          <w:sz w:val="24"/>
        </w:rPr>
      </w:pPr>
      <w:r w:rsidRPr="001B0BA2">
        <w:rPr>
          <w:rFonts w:ascii="Arial" w:hAnsi="Arial" w:cs="Arial"/>
          <w:sz w:val="24"/>
        </w:rPr>
        <w:t>Movie rating certificate</w:t>
      </w:r>
    </w:p>
    <w:p w14:paraId="1E654DF6" w14:textId="202823F9" w:rsidR="00CA3E2C" w:rsidRPr="001B0BA2" w:rsidRDefault="00CA3E2C" w:rsidP="001D5339">
      <w:pPr>
        <w:pStyle w:val="Subtitle"/>
        <w:rPr>
          <w:rFonts w:ascii="Arial" w:hAnsi="Arial" w:cs="Arial"/>
          <w:sz w:val="24"/>
        </w:rPr>
      </w:pPr>
      <w:r w:rsidRPr="001B0BA2">
        <w:rPr>
          <w:rFonts w:ascii="Arial" w:hAnsi="Arial" w:cs="Arial"/>
          <w:sz w:val="24"/>
        </w:rPr>
        <w:tab/>
      </w:r>
      <w:hyperlink r:id="rId33" w:history="1">
        <w:r w:rsidRPr="001B0BA2">
          <w:rPr>
            <w:rStyle w:val="Hyperlink"/>
            <w:rFonts w:ascii="Arial" w:hAnsi="Arial" w:cs="Arial"/>
            <w:sz w:val="24"/>
          </w:rPr>
          <w:t>https://help.imdb.com/article/contribution/titles/certificates/GU757M8ZJ9ZPXB39</w:t>
        </w:r>
      </w:hyperlink>
    </w:p>
    <w:p w14:paraId="2F6CA259" w14:textId="77777777" w:rsidR="00CA3E2C" w:rsidRPr="001B0BA2" w:rsidRDefault="00CA3E2C" w:rsidP="001D5339">
      <w:pPr>
        <w:pStyle w:val="Subtitle"/>
        <w:rPr>
          <w:rFonts w:ascii="Arial" w:hAnsi="Arial" w:cs="Arial"/>
          <w:sz w:val="24"/>
        </w:rPr>
      </w:pPr>
      <w:r w:rsidRPr="001B0BA2">
        <w:rPr>
          <w:rFonts w:ascii="Arial" w:hAnsi="Arial" w:cs="Arial"/>
          <w:sz w:val="24"/>
        </w:rPr>
        <w:tab/>
      </w:r>
    </w:p>
    <w:p w14:paraId="759CEAD9" w14:textId="52721EFE" w:rsidR="00CA3E2C" w:rsidRPr="001B0BA2" w:rsidRDefault="00CA3E2C" w:rsidP="001D5339">
      <w:pPr>
        <w:pStyle w:val="Subtitle"/>
        <w:rPr>
          <w:rFonts w:ascii="Arial" w:hAnsi="Arial" w:cs="Arial"/>
          <w:sz w:val="24"/>
        </w:rPr>
      </w:pPr>
      <w:r w:rsidRPr="001B0BA2">
        <w:rPr>
          <w:rFonts w:ascii="Arial" w:hAnsi="Arial" w:cs="Arial"/>
          <w:sz w:val="24"/>
        </w:rPr>
        <w:t>Motion Picture Association of America film rating system</w:t>
      </w:r>
    </w:p>
    <w:p w14:paraId="1FEA81B7" w14:textId="40D5282A" w:rsidR="00CA3E2C" w:rsidRPr="001B0BA2" w:rsidRDefault="00CA3E2C" w:rsidP="001D5339">
      <w:pPr>
        <w:pStyle w:val="Subtitle"/>
        <w:ind w:left="720" w:hanging="720"/>
        <w:rPr>
          <w:rFonts w:ascii="Arial" w:hAnsi="Arial" w:cs="Arial"/>
          <w:sz w:val="24"/>
        </w:rPr>
      </w:pPr>
      <w:r w:rsidRPr="001B0BA2">
        <w:rPr>
          <w:rFonts w:ascii="Arial" w:hAnsi="Arial" w:cs="Arial"/>
          <w:sz w:val="24"/>
        </w:rPr>
        <w:tab/>
      </w:r>
      <w:hyperlink r:id="rId34" w:history="1">
        <w:r w:rsidRPr="001B0BA2">
          <w:rPr>
            <w:rStyle w:val="Hyperlink"/>
            <w:rFonts w:ascii="Arial" w:hAnsi="Arial" w:cs="Arial"/>
            <w:sz w:val="24"/>
          </w:rPr>
          <w:t>https://en.wikipedia.org/wiki/Motion_Picture_Association_of_America_film_rating_system</w:t>
        </w:r>
      </w:hyperlink>
    </w:p>
    <w:p w14:paraId="53DE9ED7" w14:textId="77777777" w:rsidR="00CA3E2C" w:rsidRPr="001B0BA2" w:rsidRDefault="00CA3E2C" w:rsidP="001D5339">
      <w:pPr>
        <w:pStyle w:val="Subtitle"/>
        <w:rPr>
          <w:rFonts w:ascii="Arial" w:hAnsi="Arial" w:cs="Arial"/>
          <w:sz w:val="24"/>
        </w:rPr>
      </w:pPr>
    </w:p>
    <w:p w14:paraId="0371BEB8" w14:textId="77777777" w:rsidR="00B5101E" w:rsidRPr="00792A6B" w:rsidRDefault="00B5101E" w:rsidP="001D5339">
      <w:pPr>
        <w:spacing w:line="240" w:lineRule="auto"/>
        <w:rPr>
          <w:rFonts w:ascii="Arial" w:hAnsi="Arial" w:cs="Arial"/>
          <w:sz w:val="22"/>
          <w:szCs w:val="22"/>
        </w:rPr>
      </w:pPr>
    </w:p>
    <w:sectPr w:rsidR="00B5101E" w:rsidRPr="00792A6B" w:rsidSect="009C46C9">
      <w:footerReference w:type="even" r:id="rId35"/>
      <w:footerReference w:type="default" r:id="rId36"/>
      <w:pgSz w:w="12240" w:h="15840"/>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5E160" w14:textId="77777777" w:rsidR="00EF13EC" w:rsidRDefault="00EF13EC">
      <w:pPr>
        <w:spacing w:after="0" w:line="240" w:lineRule="auto"/>
      </w:pPr>
      <w:r>
        <w:separator/>
      </w:r>
    </w:p>
    <w:p w14:paraId="1773FE36" w14:textId="77777777" w:rsidR="00EF13EC" w:rsidRDefault="00EF13EC"/>
    <w:p w14:paraId="57EC2B64" w14:textId="77777777" w:rsidR="00EF13EC" w:rsidRDefault="00EF13EC"/>
  </w:endnote>
  <w:endnote w:type="continuationSeparator" w:id="0">
    <w:p w14:paraId="123FE058" w14:textId="77777777" w:rsidR="00EF13EC" w:rsidRDefault="00EF13EC">
      <w:pPr>
        <w:spacing w:after="0" w:line="240" w:lineRule="auto"/>
      </w:pPr>
      <w:r>
        <w:continuationSeparator/>
      </w:r>
    </w:p>
    <w:p w14:paraId="378E483E" w14:textId="77777777" w:rsidR="00EF13EC" w:rsidRDefault="00EF13EC"/>
    <w:p w14:paraId="687635CF" w14:textId="77777777" w:rsidR="00EF13EC" w:rsidRDefault="00EF13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ourier">
    <w:panose1 w:val="000000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Himalaya">
    <w:panose1 w:val="01010100010101010101"/>
    <w:charset w:val="86"/>
    <w:family w:val="script"/>
    <w:pitch w:val="variable"/>
    <w:sig w:usb0="80000003" w:usb1="080F0000" w:usb2="00000050" w:usb3="00000000" w:csb0="0004000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swiss"/>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4FB7" w14:textId="77777777" w:rsidR="009C46C9" w:rsidRDefault="009C46C9" w:rsidP="009C46C9">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3F89056F" w14:textId="77777777" w:rsidR="009C46C9" w:rsidRDefault="009C46C9" w:rsidP="009C46C9">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DCE88" w14:textId="77777777" w:rsidR="009C46C9" w:rsidRDefault="009C46C9" w:rsidP="009C46C9">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714B43">
      <w:rPr>
        <w:rStyle w:val="PageNumber"/>
        <w:noProof/>
      </w:rPr>
      <w:t>35</w:t>
    </w:r>
    <w:r>
      <w:rPr>
        <w:rStyle w:val="PageNumber"/>
      </w:rPr>
      <w:fldChar w:fldCharType="end"/>
    </w:r>
  </w:p>
  <w:p w14:paraId="125FA0BD" w14:textId="0762FD1E" w:rsidR="009C46C9" w:rsidRDefault="009C46C9" w:rsidP="009C46C9">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08359" w14:textId="77777777" w:rsidR="00EF13EC" w:rsidRDefault="00EF13EC">
      <w:pPr>
        <w:spacing w:after="0" w:line="240" w:lineRule="auto"/>
      </w:pPr>
      <w:r>
        <w:separator/>
      </w:r>
    </w:p>
    <w:p w14:paraId="04EBE7EB" w14:textId="77777777" w:rsidR="00EF13EC" w:rsidRDefault="00EF13EC"/>
    <w:p w14:paraId="692CDC23" w14:textId="77777777" w:rsidR="00EF13EC" w:rsidRDefault="00EF13EC"/>
  </w:footnote>
  <w:footnote w:type="continuationSeparator" w:id="0">
    <w:p w14:paraId="7CEB6811" w14:textId="77777777" w:rsidR="00EF13EC" w:rsidRDefault="00EF13EC">
      <w:pPr>
        <w:spacing w:after="0" w:line="240" w:lineRule="auto"/>
      </w:pPr>
      <w:r>
        <w:continuationSeparator/>
      </w:r>
    </w:p>
    <w:p w14:paraId="6E0441F1" w14:textId="77777777" w:rsidR="00EF13EC" w:rsidRDefault="00EF13EC"/>
    <w:p w14:paraId="3462BECD" w14:textId="77777777" w:rsidR="00EF13EC" w:rsidRDefault="00EF13E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9BC045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10"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987E72"/>
    <w:multiLevelType w:val="hybridMultilevel"/>
    <w:tmpl w:val="B71668FE"/>
    <w:lvl w:ilvl="0" w:tplc="3A122736">
      <w:start w:val="1"/>
      <w:numFmt w:val="decimal"/>
      <w:lvlText w:val="%1)"/>
      <w:lvlJc w:val="left"/>
      <w:pPr>
        <w:ind w:left="360" w:hanging="360"/>
      </w:pPr>
      <w:rPr>
        <w:rFonts w:hint="default"/>
      </w:rPr>
    </w:lvl>
    <w:lvl w:ilvl="1" w:tplc="04090019" w:tentative="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upp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upp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945C90"/>
    <w:multiLevelType w:val="hybridMultilevel"/>
    <w:tmpl w:val="8BBAE79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C00E99"/>
    <w:multiLevelType w:val="hybridMultilevel"/>
    <w:tmpl w:val="C5A6FA36"/>
    <w:lvl w:ilvl="0" w:tplc="6D2E1756">
      <w:start w:val="1"/>
      <w:numFmt w:val="decimal"/>
      <w:lvlText w:val="%1)"/>
      <w:lvlJc w:val="left"/>
      <w:pPr>
        <w:ind w:left="1080" w:hanging="360"/>
      </w:pPr>
      <w:rPr>
        <w:rFonts w:hint="default"/>
      </w:rPr>
    </w:lvl>
    <w:lvl w:ilvl="1" w:tplc="04090019" w:tentative="1">
      <w:start w:val="1"/>
      <w:numFmt w:val="upp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upp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upperLetter"/>
      <w:lvlText w:val="%8."/>
      <w:lvlJc w:val="left"/>
      <w:pPr>
        <w:ind w:left="4560" w:hanging="480"/>
      </w:pPr>
    </w:lvl>
    <w:lvl w:ilvl="8" w:tplc="0409001B" w:tentative="1">
      <w:start w:val="1"/>
      <w:numFmt w:val="lowerRoman"/>
      <w:lvlText w:val="%9."/>
      <w:lvlJc w:val="right"/>
      <w:pPr>
        <w:ind w:left="5040" w:hanging="480"/>
      </w:pPr>
    </w:lvl>
  </w:abstractNum>
  <w:abstractNum w:abstractNumId="19"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2924E3"/>
    <w:multiLevelType w:val="hybridMultilevel"/>
    <w:tmpl w:val="600E7EFA"/>
    <w:lvl w:ilvl="0" w:tplc="E3140F6E">
      <w:start w:val="1"/>
      <w:numFmt w:val="decimal"/>
      <w:lvlText w:val="%1)"/>
      <w:lvlJc w:val="left"/>
      <w:pPr>
        <w:ind w:left="1080" w:hanging="360"/>
      </w:pPr>
      <w:rPr>
        <w:rFonts w:hint="default"/>
      </w:rPr>
    </w:lvl>
    <w:lvl w:ilvl="1" w:tplc="04090019" w:tentative="1">
      <w:start w:val="1"/>
      <w:numFmt w:val="upp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upp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upperLetter"/>
      <w:lvlText w:val="%8."/>
      <w:lvlJc w:val="left"/>
      <w:pPr>
        <w:ind w:left="4560" w:hanging="480"/>
      </w:pPr>
    </w:lvl>
    <w:lvl w:ilvl="8" w:tplc="0409001B" w:tentative="1">
      <w:start w:val="1"/>
      <w:numFmt w:val="lowerRoman"/>
      <w:lvlText w:val="%9."/>
      <w:lvlJc w:val="right"/>
      <w:pPr>
        <w:ind w:left="5040" w:hanging="480"/>
      </w:pPr>
    </w:lvl>
  </w:abstractNum>
  <w:num w:numId="1">
    <w:abstractNumId w:val="10"/>
  </w:num>
  <w:num w:numId="2">
    <w:abstractNumId w:val="12"/>
  </w:num>
  <w:num w:numId="3">
    <w:abstractNumId w:val="17"/>
  </w:num>
  <w:num w:numId="4">
    <w:abstractNumId w:val="13"/>
  </w:num>
  <w:num w:numId="5">
    <w:abstractNumId w:val="11"/>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15"/>
  </w:num>
  <w:num w:numId="16">
    <w:abstractNumId w:val="19"/>
  </w:num>
  <w:num w:numId="17">
    <w:abstractNumId w:val="0"/>
  </w:num>
  <w:num w:numId="18">
    <w:abstractNumId w:val="16"/>
  </w:num>
  <w:num w:numId="19">
    <w:abstractNumId w:val="18"/>
  </w:num>
  <w:num w:numId="20">
    <w:abstractNumId w:val="2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8C6"/>
    <w:rsid w:val="000046A8"/>
    <w:rsid w:val="00011F7B"/>
    <w:rsid w:val="00013734"/>
    <w:rsid w:val="00020AB3"/>
    <w:rsid w:val="000258D8"/>
    <w:rsid w:val="000303DC"/>
    <w:rsid w:val="00033414"/>
    <w:rsid w:val="0004298E"/>
    <w:rsid w:val="00050426"/>
    <w:rsid w:val="000560DB"/>
    <w:rsid w:val="00065214"/>
    <w:rsid w:val="000724F1"/>
    <w:rsid w:val="0008157B"/>
    <w:rsid w:val="00082DD4"/>
    <w:rsid w:val="0008462F"/>
    <w:rsid w:val="00087B20"/>
    <w:rsid w:val="00091EB4"/>
    <w:rsid w:val="0009572F"/>
    <w:rsid w:val="00097265"/>
    <w:rsid w:val="000A500B"/>
    <w:rsid w:val="000B2286"/>
    <w:rsid w:val="000B3A3F"/>
    <w:rsid w:val="000B3AA6"/>
    <w:rsid w:val="000B5C14"/>
    <w:rsid w:val="000B6F3F"/>
    <w:rsid w:val="000C5802"/>
    <w:rsid w:val="000C7704"/>
    <w:rsid w:val="000C7CE5"/>
    <w:rsid w:val="000E023E"/>
    <w:rsid w:val="000E2D65"/>
    <w:rsid w:val="000E4277"/>
    <w:rsid w:val="000F357B"/>
    <w:rsid w:val="000F5498"/>
    <w:rsid w:val="0010264D"/>
    <w:rsid w:val="00104B7E"/>
    <w:rsid w:val="00106702"/>
    <w:rsid w:val="00106A4F"/>
    <w:rsid w:val="00110A37"/>
    <w:rsid w:val="0011547B"/>
    <w:rsid w:val="001208C6"/>
    <w:rsid w:val="001326E0"/>
    <w:rsid w:val="00137005"/>
    <w:rsid w:val="00141FB5"/>
    <w:rsid w:val="00143DEE"/>
    <w:rsid w:val="00144659"/>
    <w:rsid w:val="00151412"/>
    <w:rsid w:val="001549E7"/>
    <w:rsid w:val="00160739"/>
    <w:rsid w:val="00162844"/>
    <w:rsid w:val="00164B2F"/>
    <w:rsid w:val="00164FC3"/>
    <w:rsid w:val="001728A7"/>
    <w:rsid w:val="00176061"/>
    <w:rsid w:val="001839C6"/>
    <w:rsid w:val="00184F05"/>
    <w:rsid w:val="00185198"/>
    <w:rsid w:val="00185DF8"/>
    <w:rsid w:val="00187A85"/>
    <w:rsid w:val="00192883"/>
    <w:rsid w:val="00192BBD"/>
    <w:rsid w:val="00196C5C"/>
    <w:rsid w:val="00197DDA"/>
    <w:rsid w:val="001A367E"/>
    <w:rsid w:val="001A6F3F"/>
    <w:rsid w:val="001B02A5"/>
    <w:rsid w:val="001B0BA2"/>
    <w:rsid w:val="001B6E8A"/>
    <w:rsid w:val="001B7C06"/>
    <w:rsid w:val="001C04BC"/>
    <w:rsid w:val="001C197D"/>
    <w:rsid w:val="001C4E26"/>
    <w:rsid w:val="001D084E"/>
    <w:rsid w:val="001D117F"/>
    <w:rsid w:val="001D1788"/>
    <w:rsid w:val="001D4942"/>
    <w:rsid w:val="001D4D8A"/>
    <w:rsid w:val="001D5339"/>
    <w:rsid w:val="001D5BAB"/>
    <w:rsid w:val="001D68DD"/>
    <w:rsid w:val="001D7FA6"/>
    <w:rsid w:val="001E0AE8"/>
    <w:rsid w:val="001F324F"/>
    <w:rsid w:val="001F3AEF"/>
    <w:rsid w:val="00203D65"/>
    <w:rsid w:val="002063FF"/>
    <w:rsid w:val="00212DDF"/>
    <w:rsid w:val="002134AF"/>
    <w:rsid w:val="00237456"/>
    <w:rsid w:val="00245BCD"/>
    <w:rsid w:val="00250DFB"/>
    <w:rsid w:val="00254ADE"/>
    <w:rsid w:val="0025601F"/>
    <w:rsid w:val="002654A1"/>
    <w:rsid w:val="00271E93"/>
    <w:rsid w:val="00276D5B"/>
    <w:rsid w:val="00287B9B"/>
    <w:rsid w:val="002939B0"/>
    <w:rsid w:val="002968E6"/>
    <w:rsid w:val="002A11A6"/>
    <w:rsid w:val="002A46E6"/>
    <w:rsid w:val="002A5BCF"/>
    <w:rsid w:val="002B2371"/>
    <w:rsid w:val="002B23D8"/>
    <w:rsid w:val="002B25B9"/>
    <w:rsid w:val="002B4A94"/>
    <w:rsid w:val="002C375B"/>
    <w:rsid w:val="002D1C47"/>
    <w:rsid w:val="002E35E5"/>
    <w:rsid w:val="002E5616"/>
    <w:rsid w:val="002E688E"/>
    <w:rsid w:val="002F314D"/>
    <w:rsid w:val="00300B96"/>
    <w:rsid w:val="00303E9E"/>
    <w:rsid w:val="00306B75"/>
    <w:rsid w:val="00307DFB"/>
    <w:rsid w:val="00310460"/>
    <w:rsid w:val="0031127C"/>
    <w:rsid w:val="00315EEE"/>
    <w:rsid w:val="00316162"/>
    <w:rsid w:val="00331E30"/>
    <w:rsid w:val="003368B5"/>
    <w:rsid w:val="003458E7"/>
    <w:rsid w:val="00357CAF"/>
    <w:rsid w:val="00362E2D"/>
    <w:rsid w:val="003659CE"/>
    <w:rsid w:val="003721FD"/>
    <w:rsid w:val="003722C0"/>
    <w:rsid w:val="00373F05"/>
    <w:rsid w:val="0037775E"/>
    <w:rsid w:val="00382435"/>
    <w:rsid w:val="00384615"/>
    <w:rsid w:val="00390111"/>
    <w:rsid w:val="00390CDF"/>
    <w:rsid w:val="00391538"/>
    <w:rsid w:val="00393206"/>
    <w:rsid w:val="00396075"/>
    <w:rsid w:val="003A02F4"/>
    <w:rsid w:val="003A5EEF"/>
    <w:rsid w:val="003B19EB"/>
    <w:rsid w:val="003B53BA"/>
    <w:rsid w:val="003C1AF8"/>
    <w:rsid w:val="003C4E3F"/>
    <w:rsid w:val="003C7D3C"/>
    <w:rsid w:val="003D27CB"/>
    <w:rsid w:val="003D3E3E"/>
    <w:rsid w:val="003E3C74"/>
    <w:rsid w:val="003E4FEE"/>
    <w:rsid w:val="003E5210"/>
    <w:rsid w:val="003F281A"/>
    <w:rsid w:val="003F32A2"/>
    <w:rsid w:val="0040075F"/>
    <w:rsid w:val="00400971"/>
    <w:rsid w:val="00401DC4"/>
    <w:rsid w:val="004053FE"/>
    <w:rsid w:val="004079FC"/>
    <w:rsid w:val="00407CBC"/>
    <w:rsid w:val="00414E20"/>
    <w:rsid w:val="0041726E"/>
    <w:rsid w:val="00420874"/>
    <w:rsid w:val="00425070"/>
    <w:rsid w:val="00425596"/>
    <w:rsid w:val="0043402C"/>
    <w:rsid w:val="004449A1"/>
    <w:rsid w:val="00446075"/>
    <w:rsid w:val="00446DE1"/>
    <w:rsid w:val="0044729F"/>
    <w:rsid w:val="00451D59"/>
    <w:rsid w:val="00453CFF"/>
    <w:rsid w:val="00456F54"/>
    <w:rsid w:val="00457363"/>
    <w:rsid w:val="004614CD"/>
    <w:rsid w:val="0046166D"/>
    <w:rsid w:val="00462BD3"/>
    <w:rsid w:val="0046632D"/>
    <w:rsid w:val="00467566"/>
    <w:rsid w:val="00472B1C"/>
    <w:rsid w:val="00474D1A"/>
    <w:rsid w:val="00475341"/>
    <w:rsid w:val="004761C1"/>
    <w:rsid w:val="00476B24"/>
    <w:rsid w:val="004775B1"/>
    <w:rsid w:val="00484E0C"/>
    <w:rsid w:val="00486E59"/>
    <w:rsid w:val="004913EE"/>
    <w:rsid w:val="004947DD"/>
    <w:rsid w:val="00496524"/>
    <w:rsid w:val="004A6D79"/>
    <w:rsid w:val="004A762D"/>
    <w:rsid w:val="004B2A9B"/>
    <w:rsid w:val="004B323E"/>
    <w:rsid w:val="004B5D58"/>
    <w:rsid w:val="004B60F6"/>
    <w:rsid w:val="004C13C0"/>
    <w:rsid w:val="004C3CC0"/>
    <w:rsid w:val="004C3DA0"/>
    <w:rsid w:val="004D085E"/>
    <w:rsid w:val="004D3817"/>
    <w:rsid w:val="004D569C"/>
    <w:rsid w:val="004D7F0A"/>
    <w:rsid w:val="004E053F"/>
    <w:rsid w:val="004E1600"/>
    <w:rsid w:val="004E28CB"/>
    <w:rsid w:val="004E29CB"/>
    <w:rsid w:val="004E463D"/>
    <w:rsid w:val="004E5FED"/>
    <w:rsid w:val="004E6048"/>
    <w:rsid w:val="004E6498"/>
    <w:rsid w:val="004F260A"/>
    <w:rsid w:val="004F36BF"/>
    <w:rsid w:val="00500890"/>
    <w:rsid w:val="00507D4D"/>
    <w:rsid w:val="00514786"/>
    <w:rsid w:val="00517C97"/>
    <w:rsid w:val="005213F0"/>
    <w:rsid w:val="00525171"/>
    <w:rsid w:val="00531904"/>
    <w:rsid w:val="005353D6"/>
    <w:rsid w:val="00536D35"/>
    <w:rsid w:val="00542C98"/>
    <w:rsid w:val="0054583B"/>
    <w:rsid w:val="00551C9F"/>
    <w:rsid w:val="00552DE3"/>
    <w:rsid w:val="00553961"/>
    <w:rsid w:val="0055589C"/>
    <w:rsid w:val="0055594B"/>
    <w:rsid w:val="00555CFB"/>
    <w:rsid w:val="005633A9"/>
    <w:rsid w:val="00563AEE"/>
    <w:rsid w:val="00570F30"/>
    <w:rsid w:val="005722A6"/>
    <w:rsid w:val="00574097"/>
    <w:rsid w:val="00576DDD"/>
    <w:rsid w:val="00580673"/>
    <w:rsid w:val="005872F4"/>
    <w:rsid w:val="005A0F73"/>
    <w:rsid w:val="005A271E"/>
    <w:rsid w:val="005A2B50"/>
    <w:rsid w:val="005A4663"/>
    <w:rsid w:val="005A5A56"/>
    <w:rsid w:val="005A733B"/>
    <w:rsid w:val="005A764A"/>
    <w:rsid w:val="005A795C"/>
    <w:rsid w:val="005B36CA"/>
    <w:rsid w:val="005B6C2C"/>
    <w:rsid w:val="005C13C1"/>
    <w:rsid w:val="005C39ED"/>
    <w:rsid w:val="005C608A"/>
    <w:rsid w:val="005D4A84"/>
    <w:rsid w:val="005E108B"/>
    <w:rsid w:val="00600D77"/>
    <w:rsid w:val="00602235"/>
    <w:rsid w:val="00602E7D"/>
    <w:rsid w:val="00603E4B"/>
    <w:rsid w:val="00616EA4"/>
    <w:rsid w:val="00620E12"/>
    <w:rsid w:val="00622936"/>
    <w:rsid w:val="00623CE7"/>
    <w:rsid w:val="00625979"/>
    <w:rsid w:val="006264F2"/>
    <w:rsid w:val="00633C13"/>
    <w:rsid w:val="006445E7"/>
    <w:rsid w:val="00645B25"/>
    <w:rsid w:val="006501E5"/>
    <w:rsid w:val="00652B6C"/>
    <w:rsid w:val="00653614"/>
    <w:rsid w:val="006621AF"/>
    <w:rsid w:val="0066328C"/>
    <w:rsid w:val="006644B5"/>
    <w:rsid w:val="00666644"/>
    <w:rsid w:val="00667A50"/>
    <w:rsid w:val="006702DA"/>
    <w:rsid w:val="0067438E"/>
    <w:rsid w:val="00675236"/>
    <w:rsid w:val="00677AF4"/>
    <w:rsid w:val="006A2A2B"/>
    <w:rsid w:val="006A6E16"/>
    <w:rsid w:val="006B552A"/>
    <w:rsid w:val="006B6297"/>
    <w:rsid w:val="006C0F1A"/>
    <w:rsid w:val="006C2378"/>
    <w:rsid w:val="006C45A8"/>
    <w:rsid w:val="006D22F3"/>
    <w:rsid w:val="006D71F4"/>
    <w:rsid w:val="006E0184"/>
    <w:rsid w:val="006E7ABF"/>
    <w:rsid w:val="006F1D9E"/>
    <w:rsid w:val="006F76C6"/>
    <w:rsid w:val="00702B58"/>
    <w:rsid w:val="00705E2D"/>
    <w:rsid w:val="00706FE5"/>
    <w:rsid w:val="00707321"/>
    <w:rsid w:val="00714B43"/>
    <w:rsid w:val="0071627A"/>
    <w:rsid w:val="00723482"/>
    <w:rsid w:val="00736244"/>
    <w:rsid w:val="007406B4"/>
    <w:rsid w:val="0074439C"/>
    <w:rsid w:val="00745B95"/>
    <w:rsid w:val="00750433"/>
    <w:rsid w:val="0075568C"/>
    <w:rsid w:val="007562D9"/>
    <w:rsid w:val="00764432"/>
    <w:rsid w:val="007650A0"/>
    <w:rsid w:val="00771561"/>
    <w:rsid w:val="007719C8"/>
    <w:rsid w:val="00774EB7"/>
    <w:rsid w:val="00776A2C"/>
    <w:rsid w:val="00782F65"/>
    <w:rsid w:val="00784287"/>
    <w:rsid w:val="00784639"/>
    <w:rsid w:val="00785240"/>
    <w:rsid w:val="007864C8"/>
    <w:rsid w:val="00792A6B"/>
    <w:rsid w:val="00794BEF"/>
    <w:rsid w:val="007A3001"/>
    <w:rsid w:val="007A4D03"/>
    <w:rsid w:val="007B263C"/>
    <w:rsid w:val="007B2995"/>
    <w:rsid w:val="007B507C"/>
    <w:rsid w:val="007B5A00"/>
    <w:rsid w:val="007C001B"/>
    <w:rsid w:val="007C385A"/>
    <w:rsid w:val="007D0705"/>
    <w:rsid w:val="007D0BE5"/>
    <w:rsid w:val="007D64F3"/>
    <w:rsid w:val="007D6C1E"/>
    <w:rsid w:val="007E03C6"/>
    <w:rsid w:val="007E4737"/>
    <w:rsid w:val="007E5BE2"/>
    <w:rsid w:val="007E77A3"/>
    <w:rsid w:val="007F212C"/>
    <w:rsid w:val="007F6B77"/>
    <w:rsid w:val="00801910"/>
    <w:rsid w:val="0081108B"/>
    <w:rsid w:val="008211D1"/>
    <w:rsid w:val="00821A4D"/>
    <w:rsid w:val="00826016"/>
    <w:rsid w:val="008262F3"/>
    <w:rsid w:val="00827D5F"/>
    <w:rsid w:val="00835067"/>
    <w:rsid w:val="00856150"/>
    <w:rsid w:val="00860B6B"/>
    <w:rsid w:val="008627A9"/>
    <w:rsid w:val="00864AE9"/>
    <w:rsid w:val="0086664E"/>
    <w:rsid w:val="008679F4"/>
    <w:rsid w:val="00873047"/>
    <w:rsid w:val="0087755D"/>
    <w:rsid w:val="00883CBF"/>
    <w:rsid w:val="0089176F"/>
    <w:rsid w:val="00892998"/>
    <w:rsid w:val="00893145"/>
    <w:rsid w:val="00893D5A"/>
    <w:rsid w:val="0089470D"/>
    <w:rsid w:val="008A0596"/>
    <w:rsid w:val="008A0763"/>
    <w:rsid w:val="008A5849"/>
    <w:rsid w:val="008B15C1"/>
    <w:rsid w:val="008C538E"/>
    <w:rsid w:val="008D0408"/>
    <w:rsid w:val="008D13F9"/>
    <w:rsid w:val="008D341F"/>
    <w:rsid w:val="008D4816"/>
    <w:rsid w:val="008F13BB"/>
    <w:rsid w:val="00902C66"/>
    <w:rsid w:val="00902F23"/>
    <w:rsid w:val="009064B8"/>
    <w:rsid w:val="00907A99"/>
    <w:rsid w:val="009127E7"/>
    <w:rsid w:val="00920C35"/>
    <w:rsid w:val="00920EB0"/>
    <w:rsid w:val="0092164E"/>
    <w:rsid w:val="00924679"/>
    <w:rsid w:val="00926CC1"/>
    <w:rsid w:val="0093438D"/>
    <w:rsid w:val="009377AF"/>
    <w:rsid w:val="00940157"/>
    <w:rsid w:val="009529AE"/>
    <w:rsid w:val="00953966"/>
    <w:rsid w:val="0095408C"/>
    <w:rsid w:val="0095648E"/>
    <w:rsid w:val="00962EF4"/>
    <w:rsid w:val="009741B3"/>
    <w:rsid w:val="009767B3"/>
    <w:rsid w:val="0097745E"/>
    <w:rsid w:val="00980FE4"/>
    <w:rsid w:val="00983F69"/>
    <w:rsid w:val="009842F3"/>
    <w:rsid w:val="00992FCF"/>
    <w:rsid w:val="009939C7"/>
    <w:rsid w:val="00996020"/>
    <w:rsid w:val="009A4C96"/>
    <w:rsid w:val="009A7CE3"/>
    <w:rsid w:val="009B11AC"/>
    <w:rsid w:val="009C0DAC"/>
    <w:rsid w:val="009C46C9"/>
    <w:rsid w:val="009C4C24"/>
    <w:rsid w:val="009C6BF9"/>
    <w:rsid w:val="009C78DB"/>
    <w:rsid w:val="009C7B85"/>
    <w:rsid w:val="009D1ACB"/>
    <w:rsid w:val="009D4A35"/>
    <w:rsid w:val="009E1E10"/>
    <w:rsid w:val="009E5EB0"/>
    <w:rsid w:val="009F04B3"/>
    <w:rsid w:val="009F4B8B"/>
    <w:rsid w:val="009F4CDF"/>
    <w:rsid w:val="009F4D68"/>
    <w:rsid w:val="00A01964"/>
    <w:rsid w:val="00A03A25"/>
    <w:rsid w:val="00A0621C"/>
    <w:rsid w:val="00A07DD4"/>
    <w:rsid w:val="00A154E5"/>
    <w:rsid w:val="00A2010D"/>
    <w:rsid w:val="00A204B7"/>
    <w:rsid w:val="00A2639B"/>
    <w:rsid w:val="00A33448"/>
    <w:rsid w:val="00A40878"/>
    <w:rsid w:val="00A41431"/>
    <w:rsid w:val="00A44F09"/>
    <w:rsid w:val="00A45EAA"/>
    <w:rsid w:val="00A5015A"/>
    <w:rsid w:val="00A5792E"/>
    <w:rsid w:val="00A6197E"/>
    <w:rsid w:val="00A61E63"/>
    <w:rsid w:val="00A62C0A"/>
    <w:rsid w:val="00A67019"/>
    <w:rsid w:val="00A67FE9"/>
    <w:rsid w:val="00A71E43"/>
    <w:rsid w:val="00A7262D"/>
    <w:rsid w:val="00A74F06"/>
    <w:rsid w:val="00A777CA"/>
    <w:rsid w:val="00A81D93"/>
    <w:rsid w:val="00A84992"/>
    <w:rsid w:val="00A872C7"/>
    <w:rsid w:val="00A91E7F"/>
    <w:rsid w:val="00AA0EAA"/>
    <w:rsid w:val="00AA1336"/>
    <w:rsid w:val="00AA3F0A"/>
    <w:rsid w:val="00AA441D"/>
    <w:rsid w:val="00AA4F73"/>
    <w:rsid w:val="00AA50AA"/>
    <w:rsid w:val="00AA7B5D"/>
    <w:rsid w:val="00AB5186"/>
    <w:rsid w:val="00AB73A8"/>
    <w:rsid w:val="00AC3CB2"/>
    <w:rsid w:val="00AC4F4A"/>
    <w:rsid w:val="00AC60A8"/>
    <w:rsid w:val="00AC742E"/>
    <w:rsid w:val="00AD1D10"/>
    <w:rsid w:val="00AD3084"/>
    <w:rsid w:val="00AD6894"/>
    <w:rsid w:val="00AE1B08"/>
    <w:rsid w:val="00AE2A3E"/>
    <w:rsid w:val="00AE503D"/>
    <w:rsid w:val="00AF3724"/>
    <w:rsid w:val="00B040D1"/>
    <w:rsid w:val="00B1081F"/>
    <w:rsid w:val="00B20F26"/>
    <w:rsid w:val="00B212A1"/>
    <w:rsid w:val="00B21473"/>
    <w:rsid w:val="00B224E5"/>
    <w:rsid w:val="00B23C90"/>
    <w:rsid w:val="00B27F85"/>
    <w:rsid w:val="00B327BC"/>
    <w:rsid w:val="00B4331F"/>
    <w:rsid w:val="00B46DA1"/>
    <w:rsid w:val="00B46E49"/>
    <w:rsid w:val="00B5101E"/>
    <w:rsid w:val="00B52BF4"/>
    <w:rsid w:val="00B5316A"/>
    <w:rsid w:val="00B53E52"/>
    <w:rsid w:val="00B54354"/>
    <w:rsid w:val="00B578C6"/>
    <w:rsid w:val="00B62984"/>
    <w:rsid w:val="00B72CAB"/>
    <w:rsid w:val="00B802AA"/>
    <w:rsid w:val="00B82283"/>
    <w:rsid w:val="00B83478"/>
    <w:rsid w:val="00BA7A68"/>
    <w:rsid w:val="00BB1E7D"/>
    <w:rsid w:val="00BC6827"/>
    <w:rsid w:val="00BC7CEC"/>
    <w:rsid w:val="00BD3CE2"/>
    <w:rsid w:val="00BD7E92"/>
    <w:rsid w:val="00BE0CA8"/>
    <w:rsid w:val="00BE3B31"/>
    <w:rsid w:val="00BE616A"/>
    <w:rsid w:val="00BF311A"/>
    <w:rsid w:val="00BF44BA"/>
    <w:rsid w:val="00BF5C32"/>
    <w:rsid w:val="00BF7A6C"/>
    <w:rsid w:val="00C01489"/>
    <w:rsid w:val="00C06157"/>
    <w:rsid w:val="00C10319"/>
    <w:rsid w:val="00C1630D"/>
    <w:rsid w:val="00C16423"/>
    <w:rsid w:val="00C170F9"/>
    <w:rsid w:val="00C22C61"/>
    <w:rsid w:val="00C2365D"/>
    <w:rsid w:val="00C23DB3"/>
    <w:rsid w:val="00C511A8"/>
    <w:rsid w:val="00C5232A"/>
    <w:rsid w:val="00C523E6"/>
    <w:rsid w:val="00C5468A"/>
    <w:rsid w:val="00C55ACD"/>
    <w:rsid w:val="00C564B9"/>
    <w:rsid w:val="00C623AC"/>
    <w:rsid w:val="00C652C5"/>
    <w:rsid w:val="00C65E98"/>
    <w:rsid w:val="00C71DDE"/>
    <w:rsid w:val="00C8250B"/>
    <w:rsid w:val="00C8670D"/>
    <w:rsid w:val="00C87768"/>
    <w:rsid w:val="00CA222B"/>
    <w:rsid w:val="00CA3E2C"/>
    <w:rsid w:val="00CA536A"/>
    <w:rsid w:val="00CB333D"/>
    <w:rsid w:val="00CB591F"/>
    <w:rsid w:val="00CB5E86"/>
    <w:rsid w:val="00CB7143"/>
    <w:rsid w:val="00CC411B"/>
    <w:rsid w:val="00CD0452"/>
    <w:rsid w:val="00CD224B"/>
    <w:rsid w:val="00CE32CF"/>
    <w:rsid w:val="00CF17D9"/>
    <w:rsid w:val="00CF3E30"/>
    <w:rsid w:val="00D0036A"/>
    <w:rsid w:val="00D01ADF"/>
    <w:rsid w:val="00D03B83"/>
    <w:rsid w:val="00D04D9B"/>
    <w:rsid w:val="00D0518E"/>
    <w:rsid w:val="00D06A6D"/>
    <w:rsid w:val="00D06F36"/>
    <w:rsid w:val="00D075DF"/>
    <w:rsid w:val="00D255AE"/>
    <w:rsid w:val="00D27ED7"/>
    <w:rsid w:val="00D32074"/>
    <w:rsid w:val="00D34452"/>
    <w:rsid w:val="00D34694"/>
    <w:rsid w:val="00D34E02"/>
    <w:rsid w:val="00D37774"/>
    <w:rsid w:val="00D447DA"/>
    <w:rsid w:val="00D46394"/>
    <w:rsid w:val="00D56F0D"/>
    <w:rsid w:val="00D66B52"/>
    <w:rsid w:val="00D72890"/>
    <w:rsid w:val="00D81CAC"/>
    <w:rsid w:val="00D82DF8"/>
    <w:rsid w:val="00D84818"/>
    <w:rsid w:val="00D87BD2"/>
    <w:rsid w:val="00DA773F"/>
    <w:rsid w:val="00DB3FAA"/>
    <w:rsid w:val="00DC03E2"/>
    <w:rsid w:val="00DC1A8A"/>
    <w:rsid w:val="00DC256A"/>
    <w:rsid w:val="00DD0C26"/>
    <w:rsid w:val="00DD4392"/>
    <w:rsid w:val="00DF24D7"/>
    <w:rsid w:val="00E10935"/>
    <w:rsid w:val="00E21B8C"/>
    <w:rsid w:val="00E24347"/>
    <w:rsid w:val="00E255B9"/>
    <w:rsid w:val="00E319B8"/>
    <w:rsid w:val="00E34187"/>
    <w:rsid w:val="00E34E6C"/>
    <w:rsid w:val="00E4692B"/>
    <w:rsid w:val="00E52334"/>
    <w:rsid w:val="00E54A31"/>
    <w:rsid w:val="00E6624F"/>
    <w:rsid w:val="00E6659C"/>
    <w:rsid w:val="00E67C6D"/>
    <w:rsid w:val="00E824E8"/>
    <w:rsid w:val="00E82DD8"/>
    <w:rsid w:val="00E83045"/>
    <w:rsid w:val="00E83630"/>
    <w:rsid w:val="00E84102"/>
    <w:rsid w:val="00E84852"/>
    <w:rsid w:val="00E851A9"/>
    <w:rsid w:val="00E866F4"/>
    <w:rsid w:val="00E877B0"/>
    <w:rsid w:val="00E9661B"/>
    <w:rsid w:val="00EA02F8"/>
    <w:rsid w:val="00EA14CE"/>
    <w:rsid w:val="00EA1CAA"/>
    <w:rsid w:val="00EA30AC"/>
    <w:rsid w:val="00EA39DC"/>
    <w:rsid w:val="00EA4A53"/>
    <w:rsid w:val="00EB26C5"/>
    <w:rsid w:val="00EB2F04"/>
    <w:rsid w:val="00EB6A9C"/>
    <w:rsid w:val="00EC0E5B"/>
    <w:rsid w:val="00EC3D9A"/>
    <w:rsid w:val="00EC65D7"/>
    <w:rsid w:val="00ED21E4"/>
    <w:rsid w:val="00ED446E"/>
    <w:rsid w:val="00ED786E"/>
    <w:rsid w:val="00EE3CA5"/>
    <w:rsid w:val="00EE5ACB"/>
    <w:rsid w:val="00EF079C"/>
    <w:rsid w:val="00EF13EC"/>
    <w:rsid w:val="00EF1708"/>
    <w:rsid w:val="00EF4F8A"/>
    <w:rsid w:val="00F019B1"/>
    <w:rsid w:val="00F039FA"/>
    <w:rsid w:val="00F05CCD"/>
    <w:rsid w:val="00F141AE"/>
    <w:rsid w:val="00F15F8E"/>
    <w:rsid w:val="00F1624C"/>
    <w:rsid w:val="00F20864"/>
    <w:rsid w:val="00F42FE0"/>
    <w:rsid w:val="00F45222"/>
    <w:rsid w:val="00F452E7"/>
    <w:rsid w:val="00F47140"/>
    <w:rsid w:val="00F64153"/>
    <w:rsid w:val="00F73EDC"/>
    <w:rsid w:val="00F7436C"/>
    <w:rsid w:val="00F840A9"/>
    <w:rsid w:val="00F842C0"/>
    <w:rsid w:val="00F84AF6"/>
    <w:rsid w:val="00F85C86"/>
    <w:rsid w:val="00F9633D"/>
    <w:rsid w:val="00F967F4"/>
    <w:rsid w:val="00F97A3D"/>
    <w:rsid w:val="00FA715E"/>
    <w:rsid w:val="00FC0029"/>
    <w:rsid w:val="00FC0DDC"/>
    <w:rsid w:val="00FC53EB"/>
    <w:rsid w:val="00FD5D10"/>
    <w:rsid w:val="00FE4CC1"/>
    <w:rsid w:val="00FF291A"/>
    <w:rsid w:val="00FF5F54"/>
    <w:rsid w:val="00FF7BD5"/>
    <w:rsid w:val="016D04D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E9FCC1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TOC1">
    <w:name w:val="toc 1"/>
    <w:basedOn w:val="Normal"/>
    <w:next w:val="Normal"/>
    <w:autoRedefine/>
    <w:uiPriority w:val="39"/>
    <w:unhideWhenUsed/>
    <w:rsid w:val="001208C6"/>
    <w:pPr>
      <w:spacing w:before="120" w:after="0"/>
    </w:pPr>
    <w:rPr>
      <w:rFonts w:cstheme="minorHAnsi"/>
      <w:b/>
      <w:bCs/>
    </w:rPr>
  </w:style>
  <w:style w:type="paragraph" w:styleId="TOC2">
    <w:name w:val="toc 2"/>
    <w:basedOn w:val="Normal"/>
    <w:next w:val="Normal"/>
    <w:autoRedefine/>
    <w:uiPriority w:val="39"/>
    <w:unhideWhenUsed/>
    <w:rsid w:val="001208C6"/>
    <w:pPr>
      <w:spacing w:after="0"/>
      <w:ind w:left="240"/>
    </w:pPr>
    <w:rPr>
      <w:rFonts w:cstheme="minorHAnsi"/>
      <w:b/>
      <w:bCs/>
      <w:sz w:val="22"/>
      <w:szCs w:val="22"/>
    </w:rPr>
  </w:style>
  <w:style w:type="paragraph" w:styleId="TOC3">
    <w:name w:val="toc 3"/>
    <w:basedOn w:val="Normal"/>
    <w:next w:val="Normal"/>
    <w:autoRedefine/>
    <w:uiPriority w:val="39"/>
    <w:semiHidden/>
    <w:unhideWhenUsed/>
    <w:rsid w:val="001208C6"/>
    <w:pPr>
      <w:spacing w:after="0"/>
      <w:ind w:left="480"/>
    </w:pPr>
    <w:rPr>
      <w:rFonts w:cstheme="minorHAnsi"/>
      <w:sz w:val="22"/>
      <w:szCs w:val="22"/>
    </w:rPr>
  </w:style>
  <w:style w:type="paragraph" w:styleId="TOC4">
    <w:name w:val="toc 4"/>
    <w:basedOn w:val="Normal"/>
    <w:next w:val="Normal"/>
    <w:autoRedefine/>
    <w:uiPriority w:val="39"/>
    <w:semiHidden/>
    <w:unhideWhenUsed/>
    <w:rsid w:val="001208C6"/>
    <w:pPr>
      <w:spacing w:after="0"/>
      <w:ind w:left="720"/>
    </w:pPr>
    <w:rPr>
      <w:rFonts w:cstheme="minorHAnsi"/>
      <w:sz w:val="20"/>
      <w:szCs w:val="20"/>
    </w:rPr>
  </w:style>
  <w:style w:type="paragraph" w:styleId="TOC5">
    <w:name w:val="toc 5"/>
    <w:basedOn w:val="Normal"/>
    <w:next w:val="Normal"/>
    <w:autoRedefine/>
    <w:uiPriority w:val="39"/>
    <w:semiHidden/>
    <w:unhideWhenUsed/>
    <w:rsid w:val="001208C6"/>
    <w:pPr>
      <w:spacing w:after="0"/>
      <w:ind w:left="960"/>
    </w:pPr>
    <w:rPr>
      <w:rFonts w:cstheme="minorHAnsi"/>
      <w:sz w:val="20"/>
      <w:szCs w:val="20"/>
    </w:rPr>
  </w:style>
  <w:style w:type="paragraph" w:styleId="TOC6">
    <w:name w:val="toc 6"/>
    <w:basedOn w:val="Normal"/>
    <w:next w:val="Normal"/>
    <w:autoRedefine/>
    <w:uiPriority w:val="39"/>
    <w:semiHidden/>
    <w:unhideWhenUsed/>
    <w:rsid w:val="001208C6"/>
    <w:pPr>
      <w:spacing w:after="0"/>
      <w:ind w:left="1200"/>
    </w:pPr>
    <w:rPr>
      <w:rFonts w:cstheme="minorHAnsi"/>
      <w:sz w:val="20"/>
      <w:szCs w:val="20"/>
    </w:rPr>
  </w:style>
  <w:style w:type="paragraph" w:styleId="TOC7">
    <w:name w:val="toc 7"/>
    <w:basedOn w:val="Normal"/>
    <w:next w:val="Normal"/>
    <w:autoRedefine/>
    <w:uiPriority w:val="39"/>
    <w:semiHidden/>
    <w:unhideWhenUsed/>
    <w:rsid w:val="001208C6"/>
    <w:pPr>
      <w:spacing w:after="0"/>
      <w:ind w:left="1440"/>
    </w:pPr>
    <w:rPr>
      <w:rFonts w:cstheme="minorHAnsi"/>
      <w:sz w:val="20"/>
      <w:szCs w:val="20"/>
    </w:rPr>
  </w:style>
  <w:style w:type="paragraph" w:styleId="TOC8">
    <w:name w:val="toc 8"/>
    <w:basedOn w:val="Normal"/>
    <w:next w:val="Normal"/>
    <w:autoRedefine/>
    <w:uiPriority w:val="39"/>
    <w:semiHidden/>
    <w:unhideWhenUsed/>
    <w:rsid w:val="001208C6"/>
    <w:pPr>
      <w:spacing w:after="0"/>
      <w:ind w:left="1680"/>
    </w:pPr>
    <w:rPr>
      <w:rFonts w:cstheme="minorHAnsi"/>
      <w:sz w:val="20"/>
      <w:szCs w:val="20"/>
    </w:rPr>
  </w:style>
  <w:style w:type="paragraph" w:styleId="TOC9">
    <w:name w:val="toc 9"/>
    <w:basedOn w:val="Normal"/>
    <w:next w:val="Normal"/>
    <w:autoRedefine/>
    <w:uiPriority w:val="39"/>
    <w:semiHidden/>
    <w:unhideWhenUsed/>
    <w:rsid w:val="001208C6"/>
    <w:pPr>
      <w:spacing w:after="0"/>
      <w:ind w:left="1920"/>
    </w:pPr>
    <w:rPr>
      <w:rFonts w:cstheme="minorHAnsi"/>
      <w:sz w:val="20"/>
      <w:szCs w:val="20"/>
    </w:rPr>
  </w:style>
  <w:style w:type="character" w:styleId="Hyperlink">
    <w:name w:val="Hyperlink"/>
    <w:basedOn w:val="DefaultParagraphFont"/>
    <w:uiPriority w:val="99"/>
    <w:unhideWhenUsed/>
    <w:rsid w:val="001208C6"/>
    <w:rPr>
      <w:color w:val="5E9EA1" w:themeColor="hyperlink"/>
      <w:u w:val="single"/>
    </w:rPr>
  </w:style>
  <w:style w:type="paragraph" w:styleId="FootnoteText">
    <w:name w:val="footnote text"/>
    <w:basedOn w:val="Normal"/>
    <w:link w:val="FootnoteTextChar"/>
    <w:uiPriority w:val="99"/>
    <w:unhideWhenUsed/>
    <w:rsid w:val="001208C6"/>
    <w:pPr>
      <w:spacing w:after="0" w:line="240" w:lineRule="auto"/>
    </w:pPr>
  </w:style>
  <w:style w:type="character" w:customStyle="1" w:styleId="FootnoteTextChar">
    <w:name w:val="Footnote Text Char"/>
    <w:basedOn w:val="DefaultParagraphFont"/>
    <w:link w:val="FootnoteText"/>
    <w:uiPriority w:val="99"/>
    <w:rsid w:val="001208C6"/>
  </w:style>
  <w:style w:type="character" w:styleId="FootnoteReference">
    <w:name w:val="footnote reference"/>
    <w:basedOn w:val="DefaultParagraphFont"/>
    <w:uiPriority w:val="99"/>
    <w:unhideWhenUsed/>
    <w:rsid w:val="001208C6"/>
    <w:rPr>
      <w:vertAlign w:val="superscript"/>
    </w:rPr>
  </w:style>
  <w:style w:type="paragraph" w:styleId="ListParagraph">
    <w:name w:val="List Paragraph"/>
    <w:basedOn w:val="Normal"/>
    <w:uiPriority w:val="34"/>
    <w:unhideWhenUsed/>
    <w:qFormat/>
    <w:rsid w:val="001208C6"/>
    <w:pPr>
      <w:ind w:left="720"/>
      <w:contextualSpacing/>
    </w:pPr>
  </w:style>
  <w:style w:type="character" w:styleId="FollowedHyperlink">
    <w:name w:val="FollowedHyperlink"/>
    <w:basedOn w:val="DefaultParagraphFont"/>
    <w:uiPriority w:val="99"/>
    <w:semiHidden/>
    <w:unhideWhenUsed/>
    <w:rsid w:val="00B5101E"/>
    <w:rPr>
      <w:color w:val="7A4561" w:themeColor="followedHyperlink"/>
      <w:u w:val="single"/>
    </w:rPr>
  </w:style>
  <w:style w:type="paragraph" w:styleId="HTMLPreformatted">
    <w:name w:val="HTML Preformatted"/>
    <w:basedOn w:val="Normal"/>
    <w:link w:val="HTMLPreformattedChar"/>
    <w:uiPriority w:val="99"/>
    <w:semiHidden/>
    <w:unhideWhenUsed/>
    <w:rsid w:val="00CA3E2C"/>
    <w:pPr>
      <w:spacing w:after="0"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CA3E2C"/>
    <w:rPr>
      <w:rFonts w:ascii="Courier" w:hAnsi="Courier"/>
      <w:sz w:val="20"/>
      <w:szCs w:val="20"/>
    </w:rPr>
  </w:style>
  <w:style w:type="character" w:styleId="PageNumber">
    <w:name w:val="page number"/>
    <w:basedOn w:val="DefaultParagraphFont"/>
    <w:uiPriority w:val="99"/>
    <w:semiHidden/>
    <w:unhideWhenUsed/>
    <w:rsid w:val="009C46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0686">
      <w:bodyDiv w:val="1"/>
      <w:marLeft w:val="0"/>
      <w:marRight w:val="0"/>
      <w:marTop w:val="0"/>
      <w:marBottom w:val="0"/>
      <w:divBdr>
        <w:top w:val="none" w:sz="0" w:space="0" w:color="auto"/>
        <w:left w:val="none" w:sz="0" w:space="0" w:color="auto"/>
        <w:bottom w:val="none" w:sz="0" w:space="0" w:color="auto"/>
        <w:right w:val="none" w:sz="0" w:space="0" w:color="auto"/>
      </w:divBdr>
    </w:div>
    <w:div w:id="22874023">
      <w:bodyDiv w:val="1"/>
      <w:marLeft w:val="0"/>
      <w:marRight w:val="0"/>
      <w:marTop w:val="0"/>
      <w:marBottom w:val="0"/>
      <w:divBdr>
        <w:top w:val="none" w:sz="0" w:space="0" w:color="auto"/>
        <w:left w:val="none" w:sz="0" w:space="0" w:color="auto"/>
        <w:bottom w:val="none" w:sz="0" w:space="0" w:color="auto"/>
        <w:right w:val="none" w:sz="0" w:space="0" w:color="auto"/>
      </w:divBdr>
    </w:div>
    <w:div w:id="252055006">
      <w:bodyDiv w:val="1"/>
      <w:marLeft w:val="0"/>
      <w:marRight w:val="0"/>
      <w:marTop w:val="0"/>
      <w:marBottom w:val="0"/>
      <w:divBdr>
        <w:top w:val="none" w:sz="0" w:space="0" w:color="auto"/>
        <w:left w:val="none" w:sz="0" w:space="0" w:color="auto"/>
        <w:bottom w:val="none" w:sz="0" w:space="0" w:color="auto"/>
        <w:right w:val="none" w:sz="0" w:space="0" w:color="auto"/>
      </w:divBdr>
    </w:div>
    <w:div w:id="252974997">
      <w:bodyDiv w:val="1"/>
      <w:marLeft w:val="0"/>
      <w:marRight w:val="0"/>
      <w:marTop w:val="0"/>
      <w:marBottom w:val="0"/>
      <w:divBdr>
        <w:top w:val="none" w:sz="0" w:space="0" w:color="auto"/>
        <w:left w:val="none" w:sz="0" w:space="0" w:color="auto"/>
        <w:bottom w:val="none" w:sz="0" w:space="0" w:color="auto"/>
        <w:right w:val="none" w:sz="0" w:space="0" w:color="auto"/>
      </w:divBdr>
    </w:div>
    <w:div w:id="341782917">
      <w:bodyDiv w:val="1"/>
      <w:marLeft w:val="0"/>
      <w:marRight w:val="0"/>
      <w:marTop w:val="0"/>
      <w:marBottom w:val="0"/>
      <w:divBdr>
        <w:top w:val="none" w:sz="0" w:space="0" w:color="auto"/>
        <w:left w:val="none" w:sz="0" w:space="0" w:color="auto"/>
        <w:bottom w:val="none" w:sz="0" w:space="0" w:color="auto"/>
        <w:right w:val="none" w:sz="0" w:space="0" w:color="auto"/>
      </w:divBdr>
    </w:div>
    <w:div w:id="362705467">
      <w:bodyDiv w:val="1"/>
      <w:marLeft w:val="0"/>
      <w:marRight w:val="0"/>
      <w:marTop w:val="0"/>
      <w:marBottom w:val="0"/>
      <w:divBdr>
        <w:top w:val="none" w:sz="0" w:space="0" w:color="auto"/>
        <w:left w:val="none" w:sz="0" w:space="0" w:color="auto"/>
        <w:bottom w:val="none" w:sz="0" w:space="0" w:color="auto"/>
        <w:right w:val="none" w:sz="0" w:space="0" w:color="auto"/>
      </w:divBdr>
    </w:div>
    <w:div w:id="372507510">
      <w:bodyDiv w:val="1"/>
      <w:marLeft w:val="0"/>
      <w:marRight w:val="0"/>
      <w:marTop w:val="0"/>
      <w:marBottom w:val="0"/>
      <w:divBdr>
        <w:top w:val="none" w:sz="0" w:space="0" w:color="auto"/>
        <w:left w:val="none" w:sz="0" w:space="0" w:color="auto"/>
        <w:bottom w:val="none" w:sz="0" w:space="0" w:color="auto"/>
        <w:right w:val="none" w:sz="0" w:space="0" w:color="auto"/>
      </w:divBdr>
    </w:div>
    <w:div w:id="490681355">
      <w:bodyDiv w:val="1"/>
      <w:marLeft w:val="0"/>
      <w:marRight w:val="0"/>
      <w:marTop w:val="0"/>
      <w:marBottom w:val="0"/>
      <w:divBdr>
        <w:top w:val="none" w:sz="0" w:space="0" w:color="auto"/>
        <w:left w:val="none" w:sz="0" w:space="0" w:color="auto"/>
        <w:bottom w:val="none" w:sz="0" w:space="0" w:color="auto"/>
        <w:right w:val="none" w:sz="0" w:space="0" w:color="auto"/>
      </w:divBdr>
    </w:div>
    <w:div w:id="494684056">
      <w:bodyDiv w:val="1"/>
      <w:marLeft w:val="0"/>
      <w:marRight w:val="0"/>
      <w:marTop w:val="0"/>
      <w:marBottom w:val="0"/>
      <w:divBdr>
        <w:top w:val="none" w:sz="0" w:space="0" w:color="auto"/>
        <w:left w:val="none" w:sz="0" w:space="0" w:color="auto"/>
        <w:bottom w:val="none" w:sz="0" w:space="0" w:color="auto"/>
        <w:right w:val="none" w:sz="0" w:space="0" w:color="auto"/>
      </w:divBdr>
    </w:div>
    <w:div w:id="535433995">
      <w:bodyDiv w:val="1"/>
      <w:marLeft w:val="0"/>
      <w:marRight w:val="0"/>
      <w:marTop w:val="0"/>
      <w:marBottom w:val="0"/>
      <w:divBdr>
        <w:top w:val="none" w:sz="0" w:space="0" w:color="auto"/>
        <w:left w:val="none" w:sz="0" w:space="0" w:color="auto"/>
        <w:bottom w:val="none" w:sz="0" w:space="0" w:color="auto"/>
        <w:right w:val="none" w:sz="0" w:space="0" w:color="auto"/>
      </w:divBdr>
    </w:div>
    <w:div w:id="677585472">
      <w:bodyDiv w:val="1"/>
      <w:marLeft w:val="0"/>
      <w:marRight w:val="0"/>
      <w:marTop w:val="0"/>
      <w:marBottom w:val="0"/>
      <w:divBdr>
        <w:top w:val="none" w:sz="0" w:space="0" w:color="auto"/>
        <w:left w:val="none" w:sz="0" w:space="0" w:color="auto"/>
        <w:bottom w:val="none" w:sz="0" w:space="0" w:color="auto"/>
        <w:right w:val="none" w:sz="0" w:space="0" w:color="auto"/>
      </w:divBdr>
    </w:div>
    <w:div w:id="710151351">
      <w:bodyDiv w:val="1"/>
      <w:marLeft w:val="0"/>
      <w:marRight w:val="0"/>
      <w:marTop w:val="0"/>
      <w:marBottom w:val="0"/>
      <w:divBdr>
        <w:top w:val="none" w:sz="0" w:space="0" w:color="auto"/>
        <w:left w:val="none" w:sz="0" w:space="0" w:color="auto"/>
        <w:bottom w:val="none" w:sz="0" w:space="0" w:color="auto"/>
        <w:right w:val="none" w:sz="0" w:space="0" w:color="auto"/>
      </w:divBdr>
    </w:div>
    <w:div w:id="770393704">
      <w:bodyDiv w:val="1"/>
      <w:marLeft w:val="0"/>
      <w:marRight w:val="0"/>
      <w:marTop w:val="0"/>
      <w:marBottom w:val="0"/>
      <w:divBdr>
        <w:top w:val="none" w:sz="0" w:space="0" w:color="auto"/>
        <w:left w:val="none" w:sz="0" w:space="0" w:color="auto"/>
        <w:bottom w:val="none" w:sz="0" w:space="0" w:color="auto"/>
        <w:right w:val="none" w:sz="0" w:space="0" w:color="auto"/>
      </w:divBdr>
    </w:div>
    <w:div w:id="816263096">
      <w:bodyDiv w:val="1"/>
      <w:marLeft w:val="0"/>
      <w:marRight w:val="0"/>
      <w:marTop w:val="0"/>
      <w:marBottom w:val="0"/>
      <w:divBdr>
        <w:top w:val="none" w:sz="0" w:space="0" w:color="auto"/>
        <w:left w:val="none" w:sz="0" w:space="0" w:color="auto"/>
        <w:bottom w:val="none" w:sz="0" w:space="0" w:color="auto"/>
        <w:right w:val="none" w:sz="0" w:space="0" w:color="auto"/>
      </w:divBdr>
    </w:div>
    <w:div w:id="892695460">
      <w:bodyDiv w:val="1"/>
      <w:marLeft w:val="0"/>
      <w:marRight w:val="0"/>
      <w:marTop w:val="0"/>
      <w:marBottom w:val="0"/>
      <w:divBdr>
        <w:top w:val="none" w:sz="0" w:space="0" w:color="auto"/>
        <w:left w:val="none" w:sz="0" w:space="0" w:color="auto"/>
        <w:bottom w:val="none" w:sz="0" w:space="0" w:color="auto"/>
        <w:right w:val="none" w:sz="0" w:space="0" w:color="auto"/>
      </w:divBdr>
    </w:div>
    <w:div w:id="1061750343">
      <w:bodyDiv w:val="1"/>
      <w:marLeft w:val="0"/>
      <w:marRight w:val="0"/>
      <w:marTop w:val="0"/>
      <w:marBottom w:val="0"/>
      <w:divBdr>
        <w:top w:val="none" w:sz="0" w:space="0" w:color="auto"/>
        <w:left w:val="none" w:sz="0" w:space="0" w:color="auto"/>
        <w:bottom w:val="none" w:sz="0" w:space="0" w:color="auto"/>
        <w:right w:val="none" w:sz="0" w:space="0" w:color="auto"/>
      </w:divBdr>
    </w:div>
    <w:div w:id="1098526059">
      <w:bodyDiv w:val="1"/>
      <w:marLeft w:val="0"/>
      <w:marRight w:val="0"/>
      <w:marTop w:val="0"/>
      <w:marBottom w:val="0"/>
      <w:divBdr>
        <w:top w:val="none" w:sz="0" w:space="0" w:color="auto"/>
        <w:left w:val="none" w:sz="0" w:space="0" w:color="auto"/>
        <w:bottom w:val="none" w:sz="0" w:space="0" w:color="auto"/>
        <w:right w:val="none" w:sz="0" w:space="0" w:color="auto"/>
      </w:divBdr>
    </w:div>
    <w:div w:id="1114400285">
      <w:bodyDiv w:val="1"/>
      <w:marLeft w:val="0"/>
      <w:marRight w:val="0"/>
      <w:marTop w:val="0"/>
      <w:marBottom w:val="0"/>
      <w:divBdr>
        <w:top w:val="none" w:sz="0" w:space="0" w:color="auto"/>
        <w:left w:val="none" w:sz="0" w:space="0" w:color="auto"/>
        <w:bottom w:val="none" w:sz="0" w:space="0" w:color="auto"/>
        <w:right w:val="none" w:sz="0" w:space="0" w:color="auto"/>
      </w:divBdr>
    </w:div>
    <w:div w:id="1245068963">
      <w:bodyDiv w:val="1"/>
      <w:marLeft w:val="0"/>
      <w:marRight w:val="0"/>
      <w:marTop w:val="0"/>
      <w:marBottom w:val="0"/>
      <w:divBdr>
        <w:top w:val="none" w:sz="0" w:space="0" w:color="auto"/>
        <w:left w:val="none" w:sz="0" w:space="0" w:color="auto"/>
        <w:bottom w:val="none" w:sz="0" w:space="0" w:color="auto"/>
        <w:right w:val="none" w:sz="0" w:space="0" w:color="auto"/>
      </w:divBdr>
    </w:div>
    <w:div w:id="1255363901">
      <w:bodyDiv w:val="1"/>
      <w:marLeft w:val="0"/>
      <w:marRight w:val="0"/>
      <w:marTop w:val="0"/>
      <w:marBottom w:val="0"/>
      <w:divBdr>
        <w:top w:val="none" w:sz="0" w:space="0" w:color="auto"/>
        <w:left w:val="none" w:sz="0" w:space="0" w:color="auto"/>
        <w:bottom w:val="none" w:sz="0" w:space="0" w:color="auto"/>
        <w:right w:val="none" w:sz="0" w:space="0" w:color="auto"/>
      </w:divBdr>
    </w:div>
    <w:div w:id="1276861608">
      <w:bodyDiv w:val="1"/>
      <w:marLeft w:val="0"/>
      <w:marRight w:val="0"/>
      <w:marTop w:val="0"/>
      <w:marBottom w:val="0"/>
      <w:divBdr>
        <w:top w:val="none" w:sz="0" w:space="0" w:color="auto"/>
        <w:left w:val="none" w:sz="0" w:space="0" w:color="auto"/>
        <w:bottom w:val="none" w:sz="0" w:space="0" w:color="auto"/>
        <w:right w:val="none" w:sz="0" w:space="0" w:color="auto"/>
      </w:divBdr>
    </w:div>
    <w:div w:id="1325547925">
      <w:bodyDiv w:val="1"/>
      <w:marLeft w:val="0"/>
      <w:marRight w:val="0"/>
      <w:marTop w:val="0"/>
      <w:marBottom w:val="0"/>
      <w:divBdr>
        <w:top w:val="none" w:sz="0" w:space="0" w:color="auto"/>
        <w:left w:val="none" w:sz="0" w:space="0" w:color="auto"/>
        <w:bottom w:val="none" w:sz="0" w:space="0" w:color="auto"/>
        <w:right w:val="none" w:sz="0" w:space="0" w:color="auto"/>
      </w:divBdr>
    </w:div>
    <w:div w:id="1333752268">
      <w:bodyDiv w:val="1"/>
      <w:marLeft w:val="0"/>
      <w:marRight w:val="0"/>
      <w:marTop w:val="0"/>
      <w:marBottom w:val="0"/>
      <w:divBdr>
        <w:top w:val="none" w:sz="0" w:space="0" w:color="auto"/>
        <w:left w:val="none" w:sz="0" w:space="0" w:color="auto"/>
        <w:bottom w:val="none" w:sz="0" w:space="0" w:color="auto"/>
        <w:right w:val="none" w:sz="0" w:space="0" w:color="auto"/>
      </w:divBdr>
    </w:div>
    <w:div w:id="1355767328">
      <w:bodyDiv w:val="1"/>
      <w:marLeft w:val="0"/>
      <w:marRight w:val="0"/>
      <w:marTop w:val="0"/>
      <w:marBottom w:val="0"/>
      <w:divBdr>
        <w:top w:val="none" w:sz="0" w:space="0" w:color="auto"/>
        <w:left w:val="none" w:sz="0" w:space="0" w:color="auto"/>
        <w:bottom w:val="none" w:sz="0" w:space="0" w:color="auto"/>
        <w:right w:val="none" w:sz="0" w:space="0" w:color="auto"/>
      </w:divBdr>
    </w:div>
    <w:div w:id="1392659495">
      <w:bodyDiv w:val="1"/>
      <w:marLeft w:val="0"/>
      <w:marRight w:val="0"/>
      <w:marTop w:val="0"/>
      <w:marBottom w:val="0"/>
      <w:divBdr>
        <w:top w:val="none" w:sz="0" w:space="0" w:color="auto"/>
        <w:left w:val="none" w:sz="0" w:space="0" w:color="auto"/>
        <w:bottom w:val="none" w:sz="0" w:space="0" w:color="auto"/>
        <w:right w:val="none" w:sz="0" w:space="0" w:color="auto"/>
      </w:divBdr>
    </w:div>
    <w:div w:id="1422945725">
      <w:bodyDiv w:val="1"/>
      <w:marLeft w:val="0"/>
      <w:marRight w:val="0"/>
      <w:marTop w:val="0"/>
      <w:marBottom w:val="0"/>
      <w:divBdr>
        <w:top w:val="none" w:sz="0" w:space="0" w:color="auto"/>
        <w:left w:val="none" w:sz="0" w:space="0" w:color="auto"/>
        <w:bottom w:val="none" w:sz="0" w:space="0" w:color="auto"/>
        <w:right w:val="none" w:sz="0" w:space="0" w:color="auto"/>
      </w:divBdr>
    </w:div>
    <w:div w:id="1445418795">
      <w:bodyDiv w:val="1"/>
      <w:marLeft w:val="0"/>
      <w:marRight w:val="0"/>
      <w:marTop w:val="0"/>
      <w:marBottom w:val="0"/>
      <w:divBdr>
        <w:top w:val="none" w:sz="0" w:space="0" w:color="auto"/>
        <w:left w:val="none" w:sz="0" w:space="0" w:color="auto"/>
        <w:bottom w:val="none" w:sz="0" w:space="0" w:color="auto"/>
        <w:right w:val="none" w:sz="0" w:space="0" w:color="auto"/>
      </w:divBdr>
    </w:div>
    <w:div w:id="1480000335">
      <w:bodyDiv w:val="1"/>
      <w:marLeft w:val="0"/>
      <w:marRight w:val="0"/>
      <w:marTop w:val="0"/>
      <w:marBottom w:val="0"/>
      <w:divBdr>
        <w:top w:val="none" w:sz="0" w:space="0" w:color="auto"/>
        <w:left w:val="none" w:sz="0" w:space="0" w:color="auto"/>
        <w:bottom w:val="none" w:sz="0" w:space="0" w:color="auto"/>
        <w:right w:val="none" w:sz="0" w:space="0" w:color="auto"/>
      </w:divBdr>
    </w:div>
    <w:div w:id="1481800702">
      <w:bodyDiv w:val="1"/>
      <w:marLeft w:val="0"/>
      <w:marRight w:val="0"/>
      <w:marTop w:val="0"/>
      <w:marBottom w:val="0"/>
      <w:divBdr>
        <w:top w:val="none" w:sz="0" w:space="0" w:color="auto"/>
        <w:left w:val="none" w:sz="0" w:space="0" w:color="auto"/>
        <w:bottom w:val="none" w:sz="0" w:space="0" w:color="auto"/>
        <w:right w:val="none" w:sz="0" w:space="0" w:color="auto"/>
      </w:divBdr>
    </w:div>
    <w:div w:id="1540849112">
      <w:bodyDiv w:val="1"/>
      <w:marLeft w:val="0"/>
      <w:marRight w:val="0"/>
      <w:marTop w:val="0"/>
      <w:marBottom w:val="0"/>
      <w:divBdr>
        <w:top w:val="none" w:sz="0" w:space="0" w:color="auto"/>
        <w:left w:val="none" w:sz="0" w:space="0" w:color="auto"/>
        <w:bottom w:val="none" w:sz="0" w:space="0" w:color="auto"/>
        <w:right w:val="none" w:sz="0" w:space="0" w:color="auto"/>
      </w:divBdr>
    </w:div>
    <w:div w:id="1666396929">
      <w:bodyDiv w:val="1"/>
      <w:marLeft w:val="0"/>
      <w:marRight w:val="0"/>
      <w:marTop w:val="0"/>
      <w:marBottom w:val="0"/>
      <w:divBdr>
        <w:top w:val="none" w:sz="0" w:space="0" w:color="auto"/>
        <w:left w:val="none" w:sz="0" w:space="0" w:color="auto"/>
        <w:bottom w:val="none" w:sz="0" w:space="0" w:color="auto"/>
        <w:right w:val="none" w:sz="0" w:space="0" w:color="auto"/>
      </w:divBdr>
    </w:div>
    <w:div w:id="1724015507">
      <w:bodyDiv w:val="1"/>
      <w:marLeft w:val="0"/>
      <w:marRight w:val="0"/>
      <w:marTop w:val="0"/>
      <w:marBottom w:val="0"/>
      <w:divBdr>
        <w:top w:val="none" w:sz="0" w:space="0" w:color="auto"/>
        <w:left w:val="none" w:sz="0" w:space="0" w:color="auto"/>
        <w:bottom w:val="none" w:sz="0" w:space="0" w:color="auto"/>
        <w:right w:val="none" w:sz="0" w:space="0" w:color="auto"/>
      </w:divBdr>
    </w:div>
    <w:div w:id="1769231729">
      <w:bodyDiv w:val="1"/>
      <w:marLeft w:val="0"/>
      <w:marRight w:val="0"/>
      <w:marTop w:val="0"/>
      <w:marBottom w:val="0"/>
      <w:divBdr>
        <w:top w:val="none" w:sz="0" w:space="0" w:color="auto"/>
        <w:left w:val="none" w:sz="0" w:space="0" w:color="auto"/>
        <w:bottom w:val="none" w:sz="0" w:space="0" w:color="auto"/>
        <w:right w:val="none" w:sz="0" w:space="0" w:color="auto"/>
      </w:divBdr>
    </w:div>
    <w:div w:id="1840653365">
      <w:bodyDiv w:val="1"/>
      <w:marLeft w:val="0"/>
      <w:marRight w:val="0"/>
      <w:marTop w:val="0"/>
      <w:marBottom w:val="0"/>
      <w:divBdr>
        <w:top w:val="none" w:sz="0" w:space="0" w:color="auto"/>
        <w:left w:val="none" w:sz="0" w:space="0" w:color="auto"/>
        <w:bottom w:val="none" w:sz="0" w:space="0" w:color="auto"/>
        <w:right w:val="none" w:sz="0" w:space="0" w:color="auto"/>
      </w:divBdr>
    </w:div>
    <w:div w:id="1841118809">
      <w:bodyDiv w:val="1"/>
      <w:marLeft w:val="0"/>
      <w:marRight w:val="0"/>
      <w:marTop w:val="0"/>
      <w:marBottom w:val="0"/>
      <w:divBdr>
        <w:top w:val="none" w:sz="0" w:space="0" w:color="auto"/>
        <w:left w:val="none" w:sz="0" w:space="0" w:color="auto"/>
        <w:bottom w:val="none" w:sz="0" w:space="0" w:color="auto"/>
        <w:right w:val="none" w:sz="0" w:space="0" w:color="auto"/>
      </w:divBdr>
    </w:div>
    <w:div w:id="1963808796">
      <w:bodyDiv w:val="1"/>
      <w:marLeft w:val="0"/>
      <w:marRight w:val="0"/>
      <w:marTop w:val="0"/>
      <w:marBottom w:val="0"/>
      <w:divBdr>
        <w:top w:val="none" w:sz="0" w:space="0" w:color="auto"/>
        <w:left w:val="none" w:sz="0" w:space="0" w:color="auto"/>
        <w:bottom w:val="none" w:sz="0" w:space="0" w:color="auto"/>
        <w:right w:val="none" w:sz="0" w:space="0" w:color="auto"/>
      </w:divBdr>
    </w:div>
    <w:div w:id="1967468819">
      <w:bodyDiv w:val="1"/>
      <w:marLeft w:val="0"/>
      <w:marRight w:val="0"/>
      <w:marTop w:val="0"/>
      <w:marBottom w:val="0"/>
      <w:divBdr>
        <w:top w:val="none" w:sz="0" w:space="0" w:color="auto"/>
        <w:left w:val="none" w:sz="0" w:space="0" w:color="auto"/>
        <w:bottom w:val="none" w:sz="0" w:space="0" w:color="auto"/>
        <w:right w:val="none" w:sz="0" w:space="0" w:color="auto"/>
      </w:divBdr>
    </w:div>
    <w:div w:id="2012760692">
      <w:bodyDiv w:val="1"/>
      <w:marLeft w:val="0"/>
      <w:marRight w:val="0"/>
      <w:marTop w:val="0"/>
      <w:marBottom w:val="0"/>
      <w:divBdr>
        <w:top w:val="none" w:sz="0" w:space="0" w:color="auto"/>
        <w:left w:val="none" w:sz="0" w:space="0" w:color="auto"/>
        <w:bottom w:val="none" w:sz="0" w:space="0" w:color="auto"/>
        <w:right w:val="none" w:sz="0" w:space="0" w:color="auto"/>
      </w:divBdr>
    </w:div>
    <w:div w:id="211459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yuppee.com/2013/04/16/the-importance-of-a-franchise-in-the-movie-industry" TargetMode="External"/><Relationship Id="rId21" Type="http://schemas.openxmlformats.org/officeDocument/2006/relationships/image" Target="media/image13.png"/><Relationship Id="rId34" Type="http://schemas.openxmlformats.org/officeDocument/2006/relationships/hyperlink" Target="https://en.wikipedia.org/wiki/Motion_Picture_Association_of_America_film_rating_syste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investopedia.com/financial-edge/0611/why-movies-cost-so-much-to-make.aspx" TargetMode="External"/><Relationship Id="rId33" Type="http://schemas.openxmlformats.org/officeDocument/2006/relationships/hyperlink" Target="https://help.imdb.com/article/contribution/titles/certificates/GU757M8ZJ9ZPXB3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gettingthingsdata.com/words-in-movies/?utm_source=reddit&amp;utm_medium=internetisinteresting&amp;utm_campaign=est18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statista.com/topics/964/film/" TargetMode="External"/><Relationship Id="rId32" Type="http://schemas.openxmlformats.org/officeDocument/2006/relationships/hyperlink" Target="https://inflationdata.com/Inflation/Consumer_Price_Index/HistoricalCPI.aspx?reloaded=tru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investopedia.com/articles/investing/093015/how-exactly-do-movies-make-money.asp" TargetMode="External"/><Relationship Id="rId36" Type="http://schemas.openxmlformats.org/officeDocument/2006/relationships/footer" Target="footer2.xml"/><Relationship Id="rId10" Type="http://schemas.openxmlformats.org/officeDocument/2006/relationships/hyperlink" Target="http://starwarsblog.starwars.com/wp-content/uploads/2015/10/star-wars-graumans-1536x864-476674104388.jpg" TargetMode="External"/><Relationship Id="rId19" Type="http://schemas.openxmlformats.org/officeDocument/2006/relationships/image" Target="media/image11.png"/><Relationship Id="rId31" Type="http://schemas.openxmlformats.org/officeDocument/2006/relationships/hyperlink" Target="http://www.the-numbers.com/movies/franchise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ft.com/content/192f583e-7fa7-11e4-adff-00144feabdc0" TargetMode="External"/><Relationship Id="rId30" Type="http://schemas.openxmlformats.org/officeDocument/2006/relationships/hyperlink" Target="http://gettingthingsdata.com/words-in-movies/?utm_source=reddit&amp;utm_medium=internetisinteresting&amp;utm_campaign=est1800"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Zach/Library/Containers/com.microsoft.Word/Data/Library/Caches/1033/TM10002081/Research%20Paper.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F1DF149-DFDE-AA47-BCBA-57272E738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Research Paper.dotx</Template>
  <TotalTime>265</TotalTime>
  <Pages>18</Pages>
  <Words>3222</Words>
  <Characters>18371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Golden</dc:creator>
  <cp:keywords/>
  <dc:description/>
  <cp:lastModifiedBy>Yu, Shanshan</cp:lastModifiedBy>
  <cp:revision>264</cp:revision>
  <dcterms:created xsi:type="dcterms:W3CDTF">2017-12-09T00:12:00Z</dcterms:created>
  <dcterms:modified xsi:type="dcterms:W3CDTF">2021-09-01T04:51:00Z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